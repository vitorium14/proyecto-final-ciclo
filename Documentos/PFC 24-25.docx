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CC2C273" w14:textId="77777777" w:rsidTr="004B7E44">
        <w:trPr>
          <w:trHeight w:val="2536"/>
        </w:trPr>
        <w:tc>
          <w:tcPr>
            <w:tcW w:w="8541" w:type="dxa"/>
            <w:tcBorders>
              <w:top w:val="nil"/>
              <w:left w:val="nil"/>
              <w:bottom w:val="nil"/>
              <w:right w:val="nil"/>
            </w:tcBorders>
          </w:tcPr>
          <w:p w14:paraId="0FA1AAC8" w14:textId="635DF67F" w:rsidR="004B7E44" w:rsidRDefault="004B7E44" w:rsidP="004B7E44">
            <w:r>
              <w:rPr>
                <w:noProof/>
                <w:lang w:bidi="es-ES"/>
              </w:rPr>
              <mc:AlternateContent>
                <mc:Choice Requires="wps">
                  <w:drawing>
                    <wp:inline distT="0" distB="0" distL="0" distR="0" wp14:anchorId="528EF9B0" wp14:editId="21E12558">
                      <wp:extent cx="4030980" cy="2125980"/>
                      <wp:effectExtent l="0" t="0" r="0" b="7620"/>
                      <wp:docPr id="8" name="Cuadro de texto 8"/>
                      <wp:cNvGraphicFramePr/>
                      <a:graphic xmlns:a="http://schemas.openxmlformats.org/drawingml/2006/main">
                        <a:graphicData uri="http://schemas.microsoft.com/office/word/2010/wordprocessingShape">
                          <wps:wsp>
                            <wps:cNvSpPr txBox="1"/>
                            <wps:spPr>
                              <a:xfrm>
                                <a:off x="0" y="0"/>
                                <a:ext cx="4030980" cy="2125980"/>
                              </a:xfrm>
                              <a:prstGeom prst="rect">
                                <a:avLst/>
                              </a:prstGeom>
                              <a:noFill/>
                              <a:ln w="6350">
                                <a:noFill/>
                              </a:ln>
                            </wps:spPr>
                            <wps:txbx>
                              <w:txbxContent>
                                <w:p w14:paraId="41A81435" w14:textId="7C1B01A8" w:rsidR="004B7E44" w:rsidRPr="002A2EDF" w:rsidRDefault="00747B45" w:rsidP="002A2EDF">
                                  <w:pPr>
                                    <w:pStyle w:val="Subttulo"/>
                                    <w:rPr>
                                      <w:color w:val="FFFFFF" w:themeColor="background1"/>
                                    </w:rPr>
                                  </w:pPr>
                                  <w:r w:rsidRPr="002A2EDF">
                                    <w:rPr>
                                      <w:color w:val="FFFFFF" w:themeColor="background1"/>
                                      <w:lang w:bidi="es-ES"/>
                                    </w:rPr>
                                    <w:t>PFC: Hotel Management WebApp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28EF9B0" id="_x0000_t202" coordsize="21600,21600" o:spt="202" path="m,l,21600r21600,l21600,xe">
                      <v:stroke joinstyle="miter"/>
                      <v:path gradientshapeok="t" o:connecttype="rect"/>
                    </v:shapetype>
                    <v:shape id="Cuadro de texto 8" o:spid="_x0000_s1026" type="#_x0000_t202" style="width:317.4pt;height:16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" filled="f" stroked="f" strokeweight=".5pt">
                      <v:textbox>
                        <w:txbxContent>
                          <w:p w14:paraId="41A81435" w14:textId="7C1B01A8" w:rsidR="004B7E44" w:rsidRPr="002A2EDF" w:rsidRDefault="00747B45" w:rsidP="002A2EDF">
                            <w:pPr>
                              <w:pStyle w:val="Subttulo"/>
                              <w:rPr>
                                <w:color w:val="FFFFFF" w:themeColor="background1"/>
                              </w:rPr>
                            </w:pPr>
                            <w:r w:rsidRPr="002A2EDF">
                              <w:rPr>
                                <w:color w:val="FFFFFF" w:themeColor="background1"/>
                                <w:lang w:bidi="es-ES"/>
                              </w:rPr>
                              <w:t>PFC: Hotel Management WebApp</w:t>
                            </w:r>
                          </w:p>
                        </w:txbxContent>
                      </v:textbox>
                      <w10:anchorlock/>
                    </v:shape>
                  </w:pict>
                </mc:Fallback>
              </mc:AlternateContent>
            </w:r>
          </w:p>
          <w:p w14:paraId="48217720" w14:textId="77777777" w:rsidR="004B7E44" w:rsidRDefault="004B7E44" w:rsidP="004B7E44">
            <w:r>
              <w:rPr>
                <w:noProof/>
                <w:lang w:bidi="es-ES"/>
              </w:rPr>
              <mc:AlternateContent>
                <mc:Choice Requires="wps">
                  <w:drawing>
                    <wp:inline distT="0" distB="0" distL="0" distR="0" wp14:anchorId="75AE4F28" wp14:editId="3B1F9BEE">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D4EA7A"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926A02A" w14:textId="77777777" w:rsidR="00747B45" w:rsidRDefault="00747B45" w:rsidP="004B7E44"/>
          <w:p w14:paraId="46E3D081" w14:textId="77777777" w:rsidR="004B7E44" w:rsidRDefault="004B7E44" w:rsidP="004B7E44">
            <w:r>
              <w:rPr>
                <w:noProof/>
                <w:lang w:bidi="es-ES"/>
              </w:rPr>
              <mc:AlternateContent>
                <mc:Choice Requires="wps">
                  <w:drawing>
                    <wp:inline distT="0" distB="0" distL="0" distR="0" wp14:anchorId="46ADD09A" wp14:editId="0C883776">
                      <wp:extent cx="5138670" cy="556260"/>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556260"/>
                              </a:xfrm>
                              <a:prstGeom prst="rect">
                                <a:avLst/>
                              </a:prstGeom>
                              <a:noFill/>
                              <a:ln w="6350">
                                <a:noFill/>
                              </a:ln>
                            </wps:spPr>
                            <wps:txbx>
                              <w:txbxContent>
                                <w:p w14:paraId="14F7FA5D" w14:textId="55B40673" w:rsidR="004B7E44" w:rsidRPr="002A2EDF" w:rsidRDefault="00747B45" w:rsidP="002A2EDF">
                                  <w:pPr>
                                    <w:pStyle w:val="Subttulo"/>
                                    <w:rPr>
                                      <w:color w:val="FFFFFF" w:themeColor="background1"/>
                                    </w:rPr>
                                  </w:pPr>
                                  <w:r w:rsidRPr="002A2EDF">
                                    <w:rPr>
                                      <w:color w:val="FFFFFF" w:themeColor="background1"/>
                                      <w:lang w:bidi="es-ES"/>
                                    </w:rPr>
                                    <w:t>Florida Universitaria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ADD09A" id="Cuadro de texto 3" o:spid="_x0000_s1027" type="#_x0000_t202" style="width:404.6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" filled="f" stroked="f" strokeweight=".5pt">
                      <v:textbox>
                        <w:txbxContent>
                          <w:p w14:paraId="14F7FA5D" w14:textId="55B40673" w:rsidR="004B7E44" w:rsidRPr="002A2EDF" w:rsidRDefault="00747B45" w:rsidP="002A2EDF">
                            <w:pPr>
                              <w:pStyle w:val="Subttulo"/>
                              <w:rPr>
                                <w:color w:val="FFFFFF" w:themeColor="background1"/>
                              </w:rPr>
                            </w:pPr>
                            <w:r w:rsidRPr="002A2EDF">
                              <w:rPr>
                                <w:color w:val="FFFFFF" w:themeColor="background1"/>
                                <w:lang w:bidi="es-ES"/>
                              </w:rPr>
                              <w:t>Florida Universitaria</w:t>
                            </w:r>
                          </w:p>
                        </w:txbxContent>
                      </v:textbox>
                      <w10:anchorlock/>
                    </v:shape>
                  </w:pict>
                </mc:Fallback>
              </mc:AlternateContent>
            </w:r>
          </w:p>
        </w:tc>
      </w:tr>
      <w:tr w:rsidR="004B7E44" w14:paraId="1E3B3F42" w14:textId="77777777" w:rsidTr="004B7E44">
        <w:trPr>
          <w:trHeight w:val="3814"/>
        </w:trPr>
        <w:tc>
          <w:tcPr>
            <w:tcW w:w="8541" w:type="dxa"/>
            <w:tcBorders>
              <w:top w:val="nil"/>
              <w:left w:val="nil"/>
              <w:bottom w:val="nil"/>
              <w:right w:val="nil"/>
            </w:tcBorders>
            <w:vAlign w:val="bottom"/>
          </w:tcPr>
          <w:p w14:paraId="46AA8A99" w14:textId="08087515" w:rsidR="004B7E44" w:rsidRDefault="004B7E44" w:rsidP="004B7E44">
            <w:r>
              <w:rPr>
                <w:noProof/>
                <w:lang w:bidi="es-ES"/>
              </w:rPr>
              <mc:AlternateContent>
                <mc:Choice Requires="wps">
                  <w:drawing>
                    <wp:inline distT="0" distB="0" distL="0" distR="0" wp14:anchorId="4EDB6944" wp14:editId="215E375F">
                      <wp:extent cx="3505200"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505200" cy="469557"/>
                              </a:xfrm>
                              <a:prstGeom prst="rect">
                                <a:avLst/>
                              </a:prstGeom>
                              <a:noFill/>
                              <a:ln w="6350">
                                <a:noFill/>
                              </a:ln>
                            </wps:spPr>
                            <wps:txbx>
                              <w:txbxContent>
                                <w:p w14:paraId="788619A5" w14:textId="7E03FBB0" w:rsidR="004B7E44" w:rsidRPr="002A2EDF" w:rsidRDefault="00747B45" w:rsidP="002A2EDF">
                                  <w:pPr>
                                    <w:pStyle w:val="Subttulo"/>
                                    <w:rPr>
                                      <w:color w:val="FFFFFF" w:themeColor="background1"/>
                                      <w:sz w:val="52"/>
                                      <w:szCs w:val="18"/>
                                    </w:rPr>
                                  </w:pPr>
                                  <w:r w:rsidRPr="002A2EDF">
                                    <w:rPr>
                                      <w:color w:val="FFFFFF" w:themeColor="background1"/>
                                      <w:sz w:val="52"/>
                                      <w:szCs w:val="18"/>
                                      <w:lang w:bidi="es-ES"/>
                                    </w:rPr>
                                    <w:t>Víctor Giménez Gil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DB6944" id="Cuadro de texto 6" o:spid="_x0000_s1028" type="#_x0000_t202" style="width:276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" filled="f" stroked="f" strokeweight=".5pt">
                      <v:textbox>
                        <w:txbxContent>
                          <w:p w14:paraId="788619A5" w14:textId="7E03FBB0" w:rsidR="004B7E44" w:rsidRPr="002A2EDF" w:rsidRDefault="00747B45" w:rsidP="002A2EDF">
                            <w:pPr>
                              <w:pStyle w:val="Subttulo"/>
                              <w:rPr>
                                <w:color w:val="FFFFFF" w:themeColor="background1"/>
                                <w:sz w:val="52"/>
                                <w:szCs w:val="18"/>
                              </w:rPr>
                            </w:pPr>
                            <w:r w:rsidRPr="002A2EDF">
                              <w:rPr>
                                <w:color w:val="FFFFFF" w:themeColor="background1"/>
                                <w:sz w:val="52"/>
                                <w:szCs w:val="18"/>
                                <w:lang w:bidi="es-ES"/>
                              </w:rPr>
                              <w:t>Víctor Giménez Gil</w:t>
                            </w:r>
                          </w:p>
                        </w:txbxContent>
                      </v:textbox>
                      <w10:anchorlock/>
                    </v:shape>
                  </w:pict>
                </mc:Fallback>
              </mc:AlternateContent>
            </w:r>
          </w:p>
          <w:p w14:paraId="1793DABD" w14:textId="03C94C69" w:rsidR="004B7E44" w:rsidRDefault="004B7E44" w:rsidP="004B7E44">
            <w:r>
              <w:rPr>
                <w:noProof/>
                <w:lang w:bidi="es-ES"/>
              </w:rPr>
              <mc:AlternateContent>
                <mc:Choice Requires="wps">
                  <w:drawing>
                    <wp:inline distT="0" distB="0" distL="0" distR="0" wp14:anchorId="1DC38248" wp14:editId="6A358BE1">
                      <wp:extent cx="3162300" cy="449580"/>
                      <wp:effectExtent l="0" t="0" r="0" b="7620"/>
                      <wp:docPr id="7" name="Cuadro de texto 7"/>
                      <wp:cNvGraphicFramePr/>
                      <a:graphic xmlns:a="http://schemas.openxmlformats.org/drawingml/2006/main">
                        <a:graphicData uri="http://schemas.microsoft.com/office/word/2010/wordprocessingShape">
                          <wps:wsp>
                            <wps:cNvSpPr txBox="1"/>
                            <wps:spPr>
                              <a:xfrm>
                                <a:off x="0" y="0"/>
                                <a:ext cx="3162300" cy="449580"/>
                              </a:xfrm>
                              <a:prstGeom prst="rect">
                                <a:avLst/>
                              </a:prstGeom>
                              <a:noFill/>
                              <a:ln w="6350">
                                <a:noFill/>
                              </a:ln>
                            </wps:spPr>
                            <wps:txbx>
                              <w:txbxContent>
                                <w:p w14:paraId="6826BEDC" w14:textId="50A92F1F" w:rsidR="004B7E44" w:rsidRPr="002A2EDF" w:rsidRDefault="00747B45" w:rsidP="004B7E44">
                                  <w:pPr>
                                    <w:rPr>
                                      <w:color w:val="FFFFFF" w:themeColor="background1"/>
                                    </w:rPr>
                                  </w:pPr>
                                  <w:r w:rsidRPr="002A2EDF">
                                    <w:rPr>
                                      <w:color w:val="FFFFFF" w:themeColor="background1"/>
                                      <w:lang w:bidi="es-ES"/>
                                    </w:rPr>
                                    <w:t>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C38248" id="Cuadro de texto 7" o:spid="_x0000_s1029" type="#_x0000_t202" style="width:249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" filled="f" stroked="f" strokeweight=".5pt">
                      <v:textbox>
                        <w:txbxContent>
                          <w:p w14:paraId="6826BEDC" w14:textId="50A92F1F" w:rsidR="004B7E44" w:rsidRPr="002A2EDF" w:rsidRDefault="00747B45" w:rsidP="004B7E44">
                            <w:pPr>
                              <w:rPr>
                                <w:color w:val="FFFFFF" w:themeColor="background1"/>
                              </w:rPr>
                            </w:pPr>
                            <w:r w:rsidRPr="002A2EDF">
                              <w:rPr>
                                <w:color w:val="FFFFFF" w:themeColor="background1"/>
                                <w:lang w:bidi="es-ES"/>
                              </w:rPr>
                              <w:t>2024/2025</w:t>
                            </w:r>
                          </w:p>
                        </w:txbxContent>
                      </v:textbox>
                      <w10:anchorlock/>
                    </v:shape>
                  </w:pict>
                </mc:Fallback>
              </mc:AlternateContent>
            </w:r>
          </w:p>
        </w:tc>
      </w:tr>
    </w:tbl>
    <w:p w14:paraId="61F67C19" w14:textId="48141C52" w:rsidR="004B7E44" w:rsidRDefault="004B7E44" w:rsidP="004B7E44">
      <w:r>
        <w:rPr>
          <w:noProof/>
          <w:lang w:bidi="es-ES"/>
        </w:rPr>
        <w:drawing>
          <wp:anchor distT="0" distB="0" distL="114300" distR="114300" simplePos="0" relativeHeight="251657216" behindDoc="1" locked="0" layoutInCell="1" allowOverlap="1" wp14:anchorId="675D2EFF" wp14:editId="0D3852A6">
            <wp:simplePos x="0" y="0"/>
            <wp:positionH relativeFrom="column">
              <wp:posOffset>-720090</wp:posOffset>
            </wp:positionH>
            <wp:positionV relativeFrom="page">
              <wp:posOffset>-445</wp:posOffset>
            </wp:positionV>
            <wp:extent cx="7740015" cy="10842171"/>
            <wp:effectExtent l="0" t="0" r="0" b="381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40015" cy="10842171"/>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8240" behindDoc="1" locked="0" layoutInCell="1" allowOverlap="1" wp14:anchorId="5A4CD866" wp14:editId="44C750F8">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92F6A" id="Rectángulo 2" o:spid="_x0000_s1026" alt="rectángulo de color" style="position:absolute;margin-left:-57.6pt;margin-top:162.2pt;width:531.35pt;height:47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" fillcolor="#a4063e [3204]" stroked="f" strokeweight="2pt">
                <w10:wrap anchory="page"/>
              </v:rect>
            </w:pict>
          </mc:Fallback>
        </mc:AlternateContent>
      </w:r>
    </w:p>
    <w:p w14:paraId="4803C2F8" w14:textId="468F4630" w:rsidR="004B7E44" w:rsidRDefault="00585D66">
      <w:pPr>
        <w:spacing w:after="200"/>
      </w:pPr>
      <w:r>
        <w:rPr>
          <w:noProof/>
          <w:lang w:bidi="es-ES"/>
        </w:rPr>
        <w:drawing>
          <wp:anchor distT="0" distB="0" distL="114300" distR="114300" simplePos="0" relativeHeight="251660288" behindDoc="0" locked="0" layoutInCell="1" allowOverlap="1" wp14:anchorId="5A968516" wp14:editId="3DC91B9A">
            <wp:simplePos x="0" y="0"/>
            <wp:positionH relativeFrom="column">
              <wp:posOffset>3923746</wp:posOffset>
            </wp:positionH>
            <wp:positionV relativeFrom="paragraph">
              <wp:posOffset>7981950</wp:posOffset>
            </wp:positionV>
            <wp:extent cx="2373549" cy="1674451"/>
            <wp:effectExtent l="0" t="0" r="1905" b="2540"/>
            <wp:wrapNone/>
            <wp:docPr id="1483411105" name="Imagen 12" descr="Generalitat Valenciana - AF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11105" name="Imagen 12" descr="Generalitat Valenciana - AFEV"/>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2373549" cy="1674451"/>
                    </a:xfrm>
                    <a:prstGeom prst="rect">
                      <a:avLst/>
                    </a:prstGeom>
                  </pic:spPr>
                </pic:pic>
              </a:graphicData>
            </a:graphic>
            <wp14:sizeRelH relativeFrom="page">
              <wp14:pctWidth>0</wp14:pctWidth>
            </wp14:sizeRelH>
            <wp14:sizeRelV relativeFrom="page">
              <wp14:pctHeight>0</wp14:pctHeight>
            </wp14:sizeRelV>
          </wp:anchor>
        </w:drawing>
      </w:r>
      <w:r>
        <w:rPr>
          <w:noProof/>
          <w:lang w:bidi="es-ES"/>
        </w:rPr>
        <w:drawing>
          <wp:anchor distT="0" distB="0" distL="114300" distR="114300" simplePos="0" relativeHeight="251659264" behindDoc="0" locked="0" layoutInCell="1" allowOverlap="1" wp14:anchorId="6869AAE9" wp14:editId="2D7A0972">
            <wp:simplePos x="0" y="0"/>
            <wp:positionH relativeFrom="column">
              <wp:posOffset>-468698</wp:posOffset>
            </wp:positionH>
            <wp:positionV relativeFrom="paragraph">
              <wp:posOffset>8227060</wp:posOffset>
            </wp:positionV>
            <wp:extent cx="3064213" cy="1429966"/>
            <wp:effectExtent l="0" t="0" r="0" b="5715"/>
            <wp:wrapNone/>
            <wp:docPr id="614972666" name="Imagen 9" descr="Membres de la Xarxa d’Innovació | Geografies Lite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2666" name="Imagen 9" descr="Membres de la Xarxa d’Innovació | Geografies Literaries"/>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3064213" cy="1429966"/>
                    </a:xfrm>
                    <a:prstGeom prst="rect">
                      <a:avLst/>
                    </a:prstGeom>
                  </pic:spPr>
                </pic:pic>
              </a:graphicData>
            </a:graphic>
            <wp14:sizeRelH relativeFrom="page">
              <wp14:pctWidth>0</wp14:pctWidth>
            </wp14:sizeRelH>
            <wp14:sizeRelV relativeFrom="page">
              <wp14:pctHeight>0</wp14:pctHeight>
            </wp14:sizeRelV>
          </wp:anchor>
        </w:drawing>
      </w:r>
      <w:r w:rsidR="004B7E44">
        <w:rPr>
          <w:lang w:bidi="es-ES"/>
        </w:rPr>
        <w:br w:type="page"/>
      </w:r>
    </w:p>
    <w:sdt>
      <w:sdtPr>
        <w:id w:val="-702476343"/>
        <w:docPartObj>
          <w:docPartGallery w:val="Table of Contents"/>
          <w:docPartUnique/>
        </w:docPartObj>
      </w:sdtPr>
      <w:sdtEndPr>
        <w:rPr>
          <w:b/>
          <w:bCs/>
        </w:rPr>
      </w:sdtEndPr>
      <w:sdtContent>
        <w:p w14:paraId="2F55DEFB" w14:textId="3482AE5D" w:rsidR="002A2EDF" w:rsidRDefault="002A2EDF" w:rsidP="002A2EDF">
          <w:r>
            <w:t>Tabla de contenido</w:t>
          </w:r>
        </w:p>
        <w:p w14:paraId="5259DE4B" w14:textId="77777777" w:rsidR="008A470D" w:rsidRDefault="008A470D" w:rsidP="002A2EDF"/>
        <w:p w14:paraId="0CE8A36B" w14:textId="16082E4D" w:rsidR="001045AD" w:rsidRDefault="002A2EDF">
          <w:pPr>
            <w:pStyle w:val="TDC1"/>
            <w:tabs>
              <w:tab w:val="right" w:leader="dot" w:pos="9592"/>
            </w:tabs>
            <w:rPr>
              <w:noProof/>
              <w:kern w:val="2"/>
              <w:sz w:val="24"/>
              <w:szCs w:val="24"/>
              <w:lang w:eastAsia="es-ES_tradnl"/>
              <w14:ligatures w14:val="standardContextual"/>
            </w:rPr>
          </w:pPr>
          <w:r>
            <w:fldChar w:fldCharType="begin"/>
          </w:r>
          <w:r>
            <w:instrText xml:space="preserve"> TOC \o "1-3" \h \z \u </w:instrText>
          </w:r>
          <w:r>
            <w:fldChar w:fldCharType="separate"/>
          </w:r>
          <w:hyperlink w:anchor="_Toc198032124" w:history="1">
            <w:r w:rsidR="001045AD" w:rsidRPr="00892F0F">
              <w:rPr>
                <w:rStyle w:val="Hipervnculo"/>
                <w:noProof/>
              </w:rPr>
              <w:t>1. Resumen del proyecto</w:t>
            </w:r>
            <w:r w:rsidR="001045AD">
              <w:rPr>
                <w:noProof/>
                <w:webHidden/>
              </w:rPr>
              <w:tab/>
            </w:r>
            <w:r w:rsidR="001045AD">
              <w:rPr>
                <w:noProof/>
                <w:webHidden/>
              </w:rPr>
              <w:fldChar w:fldCharType="begin"/>
            </w:r>
            <w:r w:rsidR="001045AD">
              <w:rPr>
                <w:noProof/>
                <w:webHidden/>
              </w:rPr>
              <w:instrText xml:space="preserve"> PAGEREF _Toc198032124 \h </w:instrText>
            </w:r>
            <w:r w:rsidR="001045AD">
              <w:rPr>
                <w:noProof/>
                <w:webHidden/>
              </w:rPr>
            </w:r>
            <w:r w:rsidR="001045AD">
              <w:rPr>
                <w:noProof/>
                <w:webHidden/>
              </w:rPr>
              <w:fldChar w:fldCharType="separate"/>
            </w:r>
            <w:r w:rsidR="008B64BD">
              <w:rPr>
                <w:noProof/>
                <w:webHidden/>
              </w:rPr>
              <w:t>3</w:t>
            </w:r>
            <w:r w:rsidR="001045AD">
              <w:rPr>
                <w:noProof/>
                <w:webHidden/>
              </w:rPr>
              <w:fldChar w:fldCharType="end"/>
            </w:r>
          </w:hyperlink>
        </w:p>
        <w:p w14:paraId="53D1F67E" w14:textId="33FA98D9" w:rsidR="001045AD" w:rsidRDefault="001045AD">
          <w:pPr>
            <w:pStyle w:val="TDC1"/>
            <w:tabs>
              <w:tab w:val="right" w:leader="dot" w:pos="9592"/>
            </w:tabs>
            <w:rPr>
              <w:noProof/>
              <w:kern w:val="2"/>
              <w:sz w:val="24"/>
              <w:szCs w:val="24"/>
              <w:lang w:eastAsia="es-ES_tradnl"/>
              <w14:ligatures w14:val="standardContextual"/>
            </w:rPr>
          </w:pPr>
          <w:hyperlink w:anchor="_Toc198032125" w:history="1">
            <w:r w:rsidRPr="00892F0F">
              <w:rPr>
                <w:rStyle w:val="Hipervnculo"/>
                <w:noProof/>
              </w:rPr>
              <w:t>2. Justificación del proyecto</w:t>
            </w:r>
            <w:r>
              <w:rPr>
                <w:noProof/>
                <w:webHidden/>
              </w:rPr>
              <w:tab/>
            </w:r>
            <w:r>
              <w:rPr>
                <w:noProof/>
                <w:webHidden/>
              </w:rPr>
              <w:fldChar w:fldCharType="begin"/>
            </w:r>
            <w:r>
              <w:rPr>
                <w:noProof/>
                <w:webHidden/>
              </w:rPr>
              <w:instrText xml:space="preserve"> PAGEREF _Toc198032125 \h </w:instrText>
            </w:r>
            <w:r>
              <w:rPr>
                <w:noProof/>
                <w:webHidden/>
              </w:rPr>
            </w:r>
            <w:r>
              <w:rPr>
                <w:noProof/>
                <w:webHidden/>
              </w:rPr>
              <w:fldChar w:fldCharType="separate"/>
            </w:r>
            <w:r w:rsidR="008B64BD">
              <w:rPr>
                <w:noProof/>
                <w:webHidden/>
              </w:rPr>
              <w:t>4</w:t>
            </w:r>
            <w:r>
              <w:rPr>
                <w:noProof/>
                <w:webHidden/>
              </w:rPr>
              <w:fldChar w:fldCharType="end"/>
            </w:r>
          </w:hyperlink>
        </w:p>
        <w:p w14:paraId="38EA2993" w14:textId="6E7E2DF3" w:rsidR="001045AD" w:rsidRDefault="001045AD">
          <w:pPr>
            <w:pStyle w:val="TDC1"/>
            <w:tabs>
              <w:tab w:val="right" w:leader="dot" w:pos="9592"/>
            </w:tabs>
            <w:rPr>
              <w:noProof/>
              <w:kern w:val="2"/>
              <w:sz w:val="24"/>
              <w:szCs w:val="24"/>
              <w:lang w:eastAsia="es-ES_tradnl"/>
              <w14:ligatures w14:val="standardContextual"/>
            </w:rPr>
          </w:pPr>
          <w:hyperlink w:anchor="_Toc198032126" w:history="1">
            <w:r w:rsidRPr="00892F0F">
              <w:rPr>
                <w:rStyle w:val="Hipervnculo"/>
                <w:noProof/>
              </w:rPr>
              <w:t>3. Desarrollo del proyecto</w:t>
            </w:r>
            <w:r>
              <w:rPr>
                <w:noProof/>
                <w:webHidden/>
              </w:rPr>
              <w:tab/>
            </w:r>
            <w:r>
              <w:rPr>
                <w:noProof/>
                <w:webHidden/>
              </w:rPr>
              <w:fldChar w:fldCharType="begin"/>
            </w:r>
            <w:r>
              <w:rPr>
                <w:noProof/>
                <w:webHidden/>
              </w:rPr>
              <w:instrText xml:space="preserve"> PAGEREF _Toc198032126 \h </w:instrText>
            </w:r>
            <w:r>
              <w:rPr>
                <w:noProof/>
                <w:webHidden/>
              </w:rPr>
            </w:r>
            <w:r>
              <w:rPr>
                <w:noProof/>
                <w:webHidden/>
              </w:rPr>
              <w:fldChar w:fldCharType="separate"/>
            </w:r>
            <w:r w:rsidR="008B64BD">
              <w:rPr>
                <w:noProof/>
                <w:webHidden/>
              </w:rPr>
              <w:t>6</w:t>
            </w:r>
            <w:r>
              <w:rPr>
                <w:noProof/>
                <w:webHidden/>
              </w:rPr>
              <w:fldChar w:fldCharType="end"/>
            </w:r>
          </w:hyperlink>
        </w:p>
        <w:p w14:paraId="0A49B22A" w14:textId="4BAEE7BA" w:rsidR="001045AD" w:rsidRDefault="001045AD">
          <w:pPr>
            <w:pStyle w:val="TDC2"/>
            <w:tabs>
              <w:tab w:val="right" w:leader="dot" w:pos="9592"/>
            </w:tabs>
            <w:rPr>
              <w:noProof/>
              <w:kern w:val="2"/>
              <w:sz w:val="24"/>
              <w:szCs w:val="24"/>
              <w:lang w:eastAsia="es-ES_tradnl"/>
              <w14:ligatures w14:val="standardContextual"/>
            </w:rPr>
          </w:pPr>
          <w:hyperlink w:anchor="_Toc198032127" w:history="1">
            <w:r w:rsidRPr="00892F0F">
              <w:rPr>
                <w:rStyle w:val="Hipervnculo"/>
                <w:noProof/>
              </w:rPr>
              <w:t xml:space="preserve">3.1. </w:t>
            </w:r>
            <w:r w:rsidRPr="00892F0F">
              <w:rPr>
                <w:rStyle w:val="Hipervnculo"/>
                <w:bCs/>
                <w:noProof/>
              </w:rPr>
              <w:t>Análisis del mercado y posible modelo de negocio:</w:t>
            </w:r>
            <w:r>
              <w:rPr>
                <w:noProof/>
                <w:webHidden/>
              </w:rPr>
              <w:tab/>
            </w:r>
            <w:r>
              <w:rPr>
                <w:noProof/>
                <w:webHidden/>
              </w:rPr>
              <w:fldChar w:fldCharType="begin"/>
            </w:r>
            <w:r>
              <w:rPr>
                <w:noProof/>
                <w:webHidden/>
              </w:rPr>
              <w:instrText xml:space="preserve"> PAGEREF _Toc198032127 \h </w:instrText>
            </w:r>
            <w:r>
              <w:rPr>
                <w:noProof/>
                <w:webHidden/>
              </w:rPr>
            </w:r>
            <w:r>
              <w:rPr>
                <w:noProof/>
                <w:webHidden/>
              </w:rPr>
              <w:fldChar w:fldCharType="separate"/>
            </w:r>
            <w:r w:rsidR="008B64BD">
              <w:rPr>
                <w:noProof/>
                <w:webHidden/>
              </w:rPr>
              <w:t>6</w:t>
            </w:r>
            <w:r>
              <w:rPr>
                <w:noProof/>
                <w:webHidden/>
              </w:rPr>
              <w:fldChar w:fldCharType="end"/>
            </w:r>
          </w:hyperlink>
        </w:p>
        <w:p w14:paraId="4844ACDB" w14:textId="688CF537" w:rsidR="001045AD" w:rsidRDefault="001045AD">
          <w:pPr>
            <w:pStyle w:val="TDC2"/>
            <w:tabs>
              <w:tab w:val="right" w:leader="dot" w:pos="9592"/>
            </w:tabs>
            <w:rPr>
              <w:noProof/>
              <w:kern w:val="2"/>
              <w:sz w:val="24"/>
              <w:szCs w:val="24"/>
              <w:lang w:eastAsia="es-ES_tradnl"/>
              <w14:ligatures w14:val="standardContextual"/>
            </w:rPr>
          </w:pPr>
          <w:hyperlink w:anchor="_Toc198032128" w:history="1">
            <w:r w:rsidRPr="00892F0F">
              <w:rPr>
                <w:rStyle w:val="Hipervnculo"/>
                <w:noProof/>
              </w:rPr>
              <w:t>3.2. Metodologías utilizadas:</w:t>
            </w:r>
            <w:r>
              <w:rPr>
                <w:noProof/>
                <w:webHidden/>
              </w:rPr>
              <w:tab/>
            </w:r>
            <w:r>
              <w:rPr>
                <w:noProof/>
                <w:webHidden/>
              </w:rPr>
              <w:fldChar w:fldCharType="begin"/>
            </w:r>
            <w:r>
              <w:rPr>
                <w:noProof/>
                <w:webHidden/>
              </w:rPr>
              <w:instrText xml:space="preserve"> PAGEREF _Toc198032128 \h </w:instrText>
            </w:r>
            <w:r>
              <w:rPr>
                <w:noProof/>
                <w:webHidden/>
              </w:rPr>
            </w:r>
            <w:r>
              <w:rPr>
                <w:noProof/>
                <w:webHidden/>
              </w:rPr>
              <w:fldChar w:fldCharType="separate"/>
            </w:r>
            <w:r w:rsidR="008B64BD">
              <w:rPr>
                <w:noProof/>
                <w:webHidden/>
              </w:rPr>
              <w:t>7</w:t>
            </w:r>
            <w:r>
              <w:rPr>
                <w:noProof/>
                <w:webHidden/>
              </w:rPr>
              <w:fldChar w:fldCharType="end"/>
            </w:r>
          </w:hyperlink>
        </w:p>
        <w:p w14:paraId="0DA81EDC" w14:textId="06627B3D" w:rsidR="001045AD" w:rsidRDefault="001045AD">
          <w:pPr>
            <w:pStyle w:val="TDC2"/>
            <w:tabs>
              <w:tab w:val="right" w:leader="dot" w:pos="9592"/>
            </w:tabs>
            <w:rPr>
              <w:noProof/>
              <w:kern w:val="2"/>
              <w:sz w:val="24"/>
              <w:szCs w:val="24"/>
              <w:lang w:eastAsia="es-ES_tradnl"/>
              <w14:ligatures w14:val="standardContextual"/>
            </w:rPr>
          </w:pPr>
          <w:hyperlink w:anchor="_Toc198032129" w:history="1">
            <w:r w:rsidRPr="00892F0F">
              <w:rPr>
                <w:rStyle w:val="Hipervnculo"/>
                <w:noProof/>
              </w:rPr>
              <w:t>3.3. Descripción de los componentes de la aplicación</w:t>
            </w:r>
            <w:r>
              <w:rPr>
                <w:noProof/>
                <w:webHidden/>
              </w:rPr>
              <w:tab/>
            </w:r>
            <w:r>
              <w:rPr>
                <w:noProof/>
                <w:webHidden/>
              </w:rPr>
              <w:fldChar w:fldCharType="begin"/>
            </w:r>
            <w:r>
              <w:rPr>
                <w:noProof/>
                <w:webHidden/>
              </w:rPr>
              <w:instrText xml:space="preserve"> PAGEREF _Toc198032129 \h </w:instrText>
            </w:r>
            <w:r>
              <w:rPr>
                <w:noProof/>
                <w:webHidden/>
              </w:rPr>
            </w:r>
            <w:r>
              <w:rPr>
                <w:noProof/>
                <w:webHidden/>
              </w:rPr>
              <w:fldChar w:fldCharType="separate"/>
            </w:r>
            <w:r w:rsidR="008B64BD">
              <w:rPr>
                <w:noProof/>
                <w:webHidden/>
              </w:rPr>
              <w:t>8</w:t>
            </w:r>
            <w:r>
              <w:rPr>
                <w:noProof/>
                <w:webHidden/>
              </w:rPr>
              <w:fldChar w:fldCharType="end"/>
            </w:r>
          </w:hyperlink>
        </w:p>
        <w:p w14:paraId="05B49479" w14:textId="2F70293E" w:rsidR="001045AD" w:rsidRDefault="001045AD">
          <w:pPr>
            <w:pStyle w:val="TDC3"/>
            <w:tabs>
              <w:tab w:val="right" w:leader="dot" w:pos="9592"/>
            </w:tabs>
            <w:rPr>
              <w:noProof/>
              <w:kern w:val="2"/>
              <w:sz w:val="24"/>
              <w:szCs w:val="24"/>
              <w:lang w:eastAsia="es-ES_tradnl"/>
              <w14:ligatures w14:val="standardContextual"/>
            </w:rPr>
          </w:pPr>
          <w:hyperlink w:anchor="_Toc198032130" w:history="1">
            <w:r w:rsidRPr="00892F0F">
              <w:rPr>
                <w:rStyle w:val="Hipervnculo"/>
                <w:noProof/>
              </w:rPr>
              <w:t>3.3.1. Arquitectura General</w:t>
            </w:r>
            <w:r>
              <w:rPr>
                <w:noProof/>
                <w:webHidden/>
              </w:rPr>
              <w:tab/>
            </w:r>
            <w:r>
              <w:rPr>
                <w:noProof/>
                <w:webHidden/>
              </w:rPr>
              <w:fldChar w:fldCharType="begin"/>
            </w:r>
            <w:r>
              <w:rPr>
                <w:noProof/>
                <w:webHidden/>
              </w:rPr>
              <w:instrText xml:space="preserve"> PAGEREF _Toc198032130 \h </w:instrText>
            </w:r>
            <w:r>
              <w:rPr>
                <w:noProof/>
                <w:webHidden/>
              </w:rPr>
            </w:r>
            <w:r>
              <w:rPr>
                <w:noProof/>
                <w:webHidden/>
              </w:rPr>
              <w:fldChar w:fldCharType="separate"/>
            </w:r>
            <w:r w:rsidR="008B64BD">
              <w:rPr>
                <w:noProof/>
                <w:webHidden/>
              </w:rPr>
              <w:t>8</w:t>
            </w:r>
            <w:r>
              <w:rPr>
                <w:noProof/>
                <w:webHidden/>
              </w:rPr>
              <w:fldChar w:fldCharType="end"/>
            </w:r>
          </w:hyperlink>
        </w:p>
        <w:p w14:paraId="7BB0A26C" w14:textId="5B5EEDC2" w:rsidR="001045AD" w:rsidRDefault="001045AD">
          <w:pPr>
            <w:pStyle w:val="TDC3"/>
            <w:tabs>
              <w:tab w:val="right" w:leader="dot" w:pos="9592"/>
            </w:tabs>
            <w:rPr>
              <w:noProof/>
              <w:kern w:val="2"/>
              <w:sz w:val="24"/>
              <w:szCs w:val="24"/>
              <w:lang w:eastAsia="es-ES_tradnl"/>
              <w14:ligatures w14:val="standardContextual"/>
            </w:rPr>
          </w:pPr>
          <w:hyperlink w:anchor="_Toc198032131" w:history="1">
            <w:r w:rsidRPr="00892F0F">
              <w:rPr>
                <w:rStyle w:val="Hipervnculo"/>
                <w:noProof/>
              </w:rPr>
              <w:t>3.3.2. Frontend (Angular)</w:t>
            </w:r>
            <w:r>
              <w:rPr>
                <w:noProof/>
                <w:webHidden/>
              </w:rPr>
              <w:tab/>
            </w:r>
            <w:r>
              <w:rPr>
                <w:noProof/>
                <w:webHidden/>
              </w:rPr>
              <w:fldChar w:fldCharType="begin"/>
            </w:r>
            <w:r>
              <w:rPr>
                <w:noProof/>
                <w:webHidden/>
              </w:rPr>
              <w:instrText xml:space="preserve"> PAGEREF _Toc198032131 \h </w:instrText>
            </w:r>
            <w:r>
              <w:rPr>
                <w:noProof/>
                <w:webHidden/>
              </w:rPr>
            </w:r>
            <w:r>
              <w:rPr>
                <w:noProof/>
                <w:webHidden/>
              </w:rPr>
              <w:fldChar w:fldCharType="separate"/>
            </w:r>
            <w:r w:rsidR="008B64BD">
              <w:rPr>
                <w:noProof/>
                <w:webHidden/>
              </w:rPr>
              <w:t>9</w:t>
            </w:r>
            <w:r>
              <w:rPr>
                <w:noProof/>
                <w:webHidden/>
              </w:rPr>
              <w:fldChar w:fldCharType="end"/>
            </w:r>
          </w:hyperlink>
        </w:p>
        <w:p w14:paraId="4253F97A" w14:textId="5B691D3B" w:rsidR="001045AD" w:rsidRDefault="001045AD">
          <w:pPr>
            <w:pStyle w:val="TDC3"/>
            <w:tabs>
              <w:tab w:val="right" w:leader="dot" w:pos="9592"/>
            </w:tabs>
            <w:rPr>
              <w:noProof/>
              <w:kern w:val="2"/>
              <w:sz w:val="24"/>
              <w:szCs w:val="24"/>
              <w:lang w:eastAsia="es-ES_tradnl"/>
              <w14:ligatures w14:val="standardContextual"/>
            </w:rPr>
          </w:pPr>
          <w:hyperlink w:anchor="_Toc198032132" w:history="1">
            <w:r w:rsidRPr="00892F0F">
              <w:rPr>
                <w:rStyle w:val="Hipervnculo"/>
                <w:noProof/>
              </w:rPr>
              <w:t>3.3.3. Mockups y Diseño de Interfaz</w:t>
            </w:r>
            <w:r>
              <w:rPr>
                <w:noProof/>
                <w:webHidden/>
              </w:rPr>
              <w:tab/>
            </w:r>
            <w:r>
              <w:rPr>
                <w:noProof/>
                <w:webHidden/>
              </w:rPr>
              <w:fldChar w:fldCharType="begin"/>
            </w:r>
            <w:r>
              <w:rPr>
                <w:noProof/>
                <w:webHidden/>
              </w:rPr>
              <w:instrText xml:space="preserve"> PAGEREF _Toc198032132 \h </w:instrText>
            </w:r>
            <w:r>
              <w:rPr>
                <w:noProof/>
                <w:webHidden/>
              </w:rPr>
            </w:r>
            <w:r>
              <w:rPr>
                <w:noProof/>
                <w:webHidden/>
              </w:rPr>
              <w:fldChar w:fldCharType="separate"/>
            </w:r>
            <w:r w:rsidR="008B64BD">
              <w:rPr>
                <w:noProof/>
                <w:webHidden/>
              </w:rPr>
              <w:t>11</w:t>
            </w:r>
            <w:r>
              <w:rPr>
                <w:noProof/>
                <w:webHidden/>
              </w:rPr>
              <w:fldChar w:fldCharType="end"/>
            </w:r>
          </w:hyperlink>
        </w:p>
        <w:p w14:paraId="2A969B0F" w14:textId="2D6E9E42" w:rsidR="001045AD" w:rsidRDefault="001045AD">
          <w:pPr>
            <w:pStyle w:val="TDC3"/>
            <w:tabs>
              <w:tab w:val="right" w:leader="dot" w:pos="9592"/>
            </w:tabs>
            <w:rPr>
              <w:noProof/>
              <w:kern w:val="2"/>
              <w:sz w:val="24"/>
              <w:szCs w:val="24"/>
              <w:lang w:eastAsia="es-ES_tradnl"/>
              <w14:ligatures w14:val="standardContextual"/>
            </w:rPr>
          </w:pPr>
          <w:hyperlink w:anchor="_Toc198032133" w:history="1">
            <w:r w:rsidRPr="00892F0F">
              <w:rPr>
                <w:rStyle w:val="Hipervnculo"/>
                <w:noProof/>
              </w:rPr>
              <w:t>3.3.4. Backend (Symfony)</w:t>
            </w:r>
            <w:r>
              <w:rPr>
                <w:noProof/>
                <w:webHidden/>
              </w:rPr>
              <w:tab/>
            </w:r>
            <w:r>
              <w:rPr>
                <w:noProof/>
                <w:webHidden/>
              </w:rPr>
              <w:fldChar w:fldCharType="begin"/>
            </w:r>
            <w:r>
              <w:rPr>
                <w:noProof/>
                <w:webHidden/>
              </w:rPr>
              <w:instrText xml:space="preserve"> PAGEREF _Toc198032133 \h </w:instrText>
            </w:r>
            <w:r>
              <w:rPr>
                <w:noProof/>
                <w:webHidden/>
              </w:rPr>
            </w:r>
            <w:r>
              <w:rPr>
                <w:noProof/>
                <w:webHidden/>
              </w:rPr>
              <w:fldChar w:fldCharType="separate"/>
            </w:r>
            <w:r w:rsidR="008B64BD">
              <w:rPr>
                <w:noProof/>
                <w:webHidden/>
              </w:rPr>
              <w:t>12</w:t>
            </w:r>
            <w:r>
              <w:rPr>
                <w:noProof/>
                <w:webHidden/>
              </w:rPr>
              <w:fldChar w:fldCharType="end"/>
            </w:r>
          </w:hyperlink>
        </w:p>
        <w:p w14:paraId="6EC74AD7" w14:textId="08D4F36F" w:rsidR="001045AD" w:rsidRDefault="001045AD">
          <w:pPr>
            <w:pStyle w:val="TDC3"/>
            <w:tabs>
              <w:tab w:val="right" w:leader="dot" w:pos="9592"/>
            </w:tabs>
            <w:rPr>
              <w:noProof/>
              <w:kern w:val="2"/>
              <w:sz w:val="24"/>
              <w:szCs w:val="24"/>
              <w:lang w:eastAsia="es-ES_tradnl"/>
              <w14:ligatures w14:val="standardContextual"/>
            </w:rPr>
          </w:pPr>
          <w:hyperlink w:anchor="_Toc198032134" w:history="1">
            <w:r w:rsidRPr="00892F0F">
              <w:rPr>
                <w:rStyle w:val="Hipervnculo"/>
                <w:noProof/>
              </w:rPr>
              <w:t>3.3.5. Base de Datos</w:t>
            </w:r>
            <w:r>
              <w:rPr>
                <w:noProof/>
                <w:webHidden/>
              </w:rPr>
              <w:tab/>
            </w:r>
            <w:r>
              <w:rPr>
                <w:noProof/>
                <w:webHidden/>
              </w:rPr>
              <w:fldChar w:fldCharType="begin"/>
            </w:r>
            <w:r>
              <w:rPr>
                <w:noProof/>
                <w:webHidden/>
              </w:rPr>
              <w:instrText xml:space="preserve"> PAGEREF _Toc198032134 \h </w:instrText>
            </w:r>
            <w:r>
              <w:rPr>
                <w:noProof/>
                <w:webHidden/>
              </w:rPr>
            </w:r>
            <w:r>
              <w:rPr>
                <w:noProof/>
                <w:webHidden/>
              </w:rPr>
              <w:fldChar w:fldCharType="separate"/>
            </w:r>
            <w:r w:rsidR="008B64BD">
              <w:rPr>
                <w:noProof/>
                <w:webHidden/>
              </w:rPr>
              <w:t>15</w:t>
            </w:r>
            <w:r>
              <w:rPr>
                <w:noProof/>
                <w:webHidden/>
              </w:rPr>
              <w:fldChar w:fldCharType="end"/>
            </w:r>
          </w:hyperlink>
        </w:p>
        <w:p w14:paraId="6E8F0361" w14:textId="40D20FC0" w:rsidR="001045AD" w:rsidRDefault="001045AD">
          <w:pPr>
            <w:pStyle w:val="TDC2"/>
            <w:tabs>
              <w:tab w:val="right" w:leader="dot" w:pos="9592"/>
            </w:tabs>
            <w:rPr>
              <w:noProof/>
              <w:kern w:val="2"/>
              <w:sz w:val="24"/>
              <w:szCs w:val="24"/>
              <w:lang w:eastAsia="es-ES_tradnl"/>
              <w14:ligatures w14:val="standardContextual"/>
            </w:rPr>
          </w:pPr>
          <w:hyperlink w:anchor="_Toc198032135" w:history="1">
            <w:r w:rsidRPr="00892F0F">
              <w:rPr>
                <w:rStyle w:val="Hipervnculo"/>
                <w:noProof/>
              </w:rPr>
              <w:t>3.4. Problemas/dificultades encontradas:</w:t>
            </w:r>
            <w:r>
              <w:rPr>
                <w:noProof/>
                <w:webHidden/>
              </w:rPr>
              <w:tab/>
            </w:r>
            <w:r>
              <w:rPr>
                <w:noProof/>
                <w:webHidden/>
              </w:rPr>
              <w:fldChar w:fldCharType="begin"/>
            </w:r>
            <w:r>
              <w:rPr>
                <w:noProof/>
                <w:webHidden/>
              </w:rPr>
              <w:instrText xml:space="preserve"> PAGEREF _Toc198032135 \h </w:instrText>
            </w:r>
            <w:r>
              <w:rPr>
                <w:noProof/>
                <w:webHidden/>
              </w:rPr>
            </w:r>
            <w:r>
              <w:rPr>
                <w:noProof/>
                <w:webHidden/>
              </w:rPr>
              <w:fldChar w:fldCharType="separate"/>
            </w:r>
            <w:r w:rsidR="008B64BD">
              <w:rPr>
                <w:noProof/>
                <w:webHidden/>
              </w:rPr>
              <w:t>17</w:t>
            </w:r>
            <w:r>
              <w:rPr>
                <w:noProof/>
                <w:webHidden/>
              </w:rPr>
              <w:fldChar w:fldCharType="end"/>
            </w:r>
          </w:hyperlink>
        </w:p>
        <w:p w14:paraId="7F818204" w14:textId="53586B75" w:rsidR="001045AD" w:rsidRDefault="001045AD">
          <w:pPr>
            <w:pStyle w:val="TDC1"/>
            <w:tabs>
              <w:tab w:val="right" w:leader="dot" w:pos="9592"/>
            </w:tabs>
            <w:rPr>
              <w:noProof/>
              <w:kern w:val="2"/>
              <w:sz w:val="24"/>
              <w:szCs w:val="24"/>
              <w:lang w:eastAsia="es-ES_tradnl"/>
              <w14:ligatures w14:val="standardContextual"/>
            </w:rPr>
          </w:pPr>
          <w:hyperlink w:anchor="_Toc198032136" w:history="1">
            <w:r w:rsidRPr="00892F0F">
              <w:rPr>
                <w:rStyle w:val="Hipervnculo"/>
                <w:noProof/>
              </w:rPr>
              <w:t>4. Conclusiones</w:t>
            </w:r>
            <w:r>
              <w:rPr>
                <w:noProof/>
                <w:webHidden/>
              </w:rPr>
              <w:tab/>
            </w:r>
            <w:r>
              <w:rPr>
                <w:noProof/>
                <w:webHidden/>
              </w:rPr>
              <w:fldChar w:fldCharType="begin"/>
            </w:r>
            <w:r>
              <w:rPr>
                <w:noProof/>
                <w:webHidden/>
              </w:rPr>
              <w:instrText xml:space="preserve"> PAGEREF _Toc198032136 \h </w:instrText>
            </w:r>
            <w:r>
              <w:rPr>
                <w:noProof/>
                <w:webHidden/>
              </w:rPr>
            </w:r>
            <w:r>
              <w:rPr>
                <w:noProof/>
                <w:webHidden/>
              </w:rPr>
              <w:fldChar w:fldCharType="separate"/>
            </w:r>
            <w:r w:rsidR="008B64BD">
              <w:rPr>
                <w:noProof/>
                <w:webHidden/>
              </w:rPr>
              <w:t>20</w:t>
            </w:r>
            <w:r>
              <w:rPr>
                <w:noProof/>
                <w:webHidden/>
              </w:rPr>
              <w:fldChar w:fldCharType="end"/>
            </w:r>
          </w:hyperlink>
        </w:p>
        <w:p w14:paraId="2665D54E" w14:textId="0300EB52" w:rsidR="001045AD" w:rsidRDefault="001045AD">
          <w:pPr>
            <w:pStyle w:val="TDC1"/>
            <w:tabs>
              <w:tab w:val="right" w:leader="dot" w:pos="9592"/>
            </w:tabs>
            <w:rPr>
              <w:noProof/>
              <w:kern w:val="2"/>
              <w:sz w:val="24"/>
              <w:szCs w:val="24"/>
              <w:lang w:eastAsia="es-ES_tradnl"/>
              <w14:ligatures w14:val="standardContextual"/>
            </w:rPr>
          </w:pPr>
          <w:hyperlink w:anchor="_Toc198032137" w:history="1">
            <w:r w:rsidRPr="00892F0F">
              <w:rPr>
                <w:rStyle w:val="Hipervnculo"/>
                <w:noProof/>
              </w:rPr>
              <w:t>5. Líneas futuras de trabajo</w:t>
            </w:r>
            <w:r>
              <w:rPr>
                <w:noProof/>
                <w:webHidden/>
              </w:rPr>
              <w:tab/>
            </w:r>
            <w:r>
              <w:rPr>
                <w:noProof/>
                <w:webHidden/>
              </w:rPr>
              <w:fldChar w:fldCharType="begin"/>
            </w:r>
            <w:r>
              <w:rPr>
                <w:noProof/>
                <w:webHidden/>
              </w:rPr>
              <w:instrText xml:space="preserve"> PAGEREF _Toc198032137 \h </w:instrText>
            </w:r>
            <w:r>
              <w:rPr>
                <w:noProof/>
                <w:webHidden/>
              </w:rPr>
            </w:r>
            <w:r>
              <w:rPr>
                <w:noProof/>
                <w:webHidden/>
              </w:rPr>
              <w:fldChar w:fldCharType="separate"/>
            </w:r>
            <w:r w:rsidR="008B64BD">
              <w:rPr>
                <w:noProof/>
                <w:webHidden/>
              </w:rPr>
              <w:t>21</w:t>
            </w:r>
            <w:r>
              <w:rPr>
                <w:noProof/>
                <w:webHidden/>
              </w:rPr>
              <w:fldChar w:fldCharType="end"/>
            </w:r>
          </w:hyperlink>
        </w:p>
        <w:p w14:paraId="2BB4E2EF" w14:textId="0427A573" w:rsidR="001045AD" w:rsidRDefault="001045AD">
          <w:pPr>
            <w:pStyle w:val="TDC1"/>
            <w:tabs>
              <w:tab w:val="right" w:leader="dot" w:pos="9592"/>
            </w:tabs>
            <w:rPr>
              <w:noProof/>
              <w:kern w:val="2"/>
              <w:sz w:val="24"/>
              <w:szCs w:val="24"/>
              <w:lang w:eastAsia="es-ES_tradnl"/>
              <w14:ligatures w14:val="standardContextual"/>
            </w:rPr>
          </w:pPr>
          <w:hyperlink w:anchor="_Toc198032138" w:history="1">
            <w:r w:rsidRPr="00892F0F">
              <w:rPr>
                <w:rStyle w:val="Hipervnculo"/>
                <w:noProof/>
              </w:rPr>
              <w:t>6. Bibliografía</w:t>
            </w:r>
            <w:r>
              <w:rPr>
                <w:noProof/>
                <w:webHidden/>
              </w:rPr>
              <w:tab/>
            </w:r>
            <w:r>
              <w:rPr>
                <w:noProof/>
                <w:webHidden/>
              </w:rPr>
              <w:fldChar w:fldCharType="begin"/>
            </w:r>
            <w:r>
              <w:rPr>
                <w:noProof/>
                <w:webHidden/>
              </w:rPr>
              <w:instrText xml:space="preserve"> PAGEREF _Toc198032138 \h </w:instrText>
            </w:r>
            <w:r>
              <w:rPr>
                <w:noProof/>
                <w:webHidden/>
              </w:rPr>
            </w:r>
            <w:r>
              <w:rPr>
                <w:noProof/>
                <w:webHidden/>
              </w:rPr>
              <w:fldChar w:fldCharType="separate"/>
            </w:r>
            <w:r w:rsidR="008B64BD">
              <w:rPr>
                <w:noProof/>
                <w:webHidden/>
              </w:rPr>
              <w:t>23</w:t>
            </w:r>
            <w:r>
              <w:rPr>
                <w:noProof/>
                <w:webHidden/>
              </w:rPr>
              <w:fldChar w:fldCharType="end"/>
            </w:r>
          </w:hyperlink>
        </w:p>
        <w:p w14:paraId="0EC68C7A" w14:textId="5572BD3F" w:rsidR="002A2EDF" w:rsidRDefault="002A2EDF" w:rsidP="002A2EDF">
          <w:pPr>
            <w:rPr>
              <w:b/>
              <w:bCs/>
            </w:rPr>
          </w:pPr>
          <w:r>
            <w:rPr>
              <w:b/>
              <w:bCs/>
            </w:rPr>
            <w:fldChar w:fldCharType="end"/>
          </w:r>
        </w:p>
      </w:sdtContent>
    </w:sdt>
    <w:p w14:paraId="55809B70" w14:textId="7AF780CD" w:rsidR="00BD64A7" w:rsidRPr="002A2EDF" w:rsidRDefault="00BD64A7" w:rsidP="002A2EDF">
      <w:pPr>
        <w:rPr>
          <w:sz w:val="28"/>
        </w:rPr>
      </w:pPr>
      <w:r>
        <w:rPr>
          <w:b/>
          <w:i/>
          <w:sz w:val="44"/>
        </w:rPr>
        <w:br w:type="page"/>
      </w:r>
    </w:p>
    <w:p w14:paraId="6E5A3924" w14:textId="177D31BB" w:rsidR="002A2EDF" w:rsidRPr="002A2EDF" w:rsidRDefault="002A2EDF" w:rsidP="008A470D">
      <w:pPr>
        <w:pStyle w:val="Ttulo1"/>
      </w:pPr>
      <w:bookmarkStart w:id="0" w:name="_Toc198032124"/>
      <w:r>
        <w:lastRenderedPageBreak/>
        <w:t>1</w:t>
      </w:r>
      <w:r w:rsidRPr="002A2EDF">
        <w:t xml:space="preserve">. </w:t>
      </w:r>
      <w:r w:rsidRPr="002A2EDF">
        <w:rPr>
          <w:rStyle w:val="Ttulo1Car"/>
        </w:rPr>
        <w:t>Resumen del proyecto</w:t>
      </w:r>
      <w:bookmarkEnd w:id="0"/>
    </w:p>
    <w:p w14:paraId="74124214" w14:textId="77777777" w:rsidR="002A2EDF" w:rsidRDefault="002A2EDF" w:rsidP="002A2EDF">
      <w:pPr>
        <w:spacing w:after="200"/>
        <w:jc w:val="both"/>
        <w:rPr>
          <w:rStyle w:val="Ttulo4Car"/>
          <w:rFonts w:eastAsiaTheme="minorEastAsia"/>
        </w:rPr>
      </w:pPr>
    </w:p>
    <w:p w14:paraId="58216277" w14:textId="77777777" w:rsidR="002A2EDF" w:rsidRDefault="002A2EDF" w:rsidP="002A2EDF">
      <w:pPr>
        <w:spacing w:after="200"/>
        <w:jc w:val="both"/>
      </w:pPr>
      <w:r w:rsidRPr="002A2EDF">
        <w:rPr>
          <w:rStyle w:val="Ttulo4Car"/>
          <w:rFonts w:eastAsiaTheme="minorEastAsia"/>
        </w:rPr>
        <w:t>Resumen:</w:t>
      </w:r>
      <w:r w:rsidRPr="002A2EDF">
        <w:rPr>
          <w:rFonts w:asciiTheme="majorHAnsi" w:eastAsia="Times New Roman" w:hAnsiTheme="majorHAnsi" w:cs="Times New Roman"/>
          <w:b/>
          <w:sz w:val="44"/>
        </w:rPr>
        <w:br/>
      </w:r>
    </w:p>
    <w:p w14:paraId="3A87F875" w14:textId="77777777" w:rsidR="00B23FAD" w:rsidRDefault="00B23FAD" w:rsidP="002A2EDF">
      <w:pPr>
        <w:spacing w:after="200"/>
        <w:jc w:val="both"/>
      </w:pPr>
      <w:r w:rsidRPr="00B23FAD">
        <w:t xml:space="preserve">Este proyecto consiste en una aplicación web para la gestión integral de un hotel, desarrollada con tecnologías modernas como Angular (frontend) y Symfony (backend). </w:t>
      </w:r>
    </w:p>
    <w:p w14:paraId="0AF1E8CE" w14:textId="7D7CDF1B" w:rsidR="00B23FAD" w:rsidRDefault="00B23FAD" w:rsidP="002A2EDF">
      <w:pPr>
        <w:spacing w:after="200"/>
        <w:jc w:val="both"/>
      </w:pPr>
      <w:r w:rsidRPr="00B23FAD">
        <w:t xml:space="preserve">La aplicación está dividida en dos áreas: una parte pública para clientes, que incluye información del hotel y reservas, y una parte privada para la gestión de reservas y administración de clientes. </w:t>
      </w:r>
    </w:p>
    <w:p w14:paraId="289C3C01" w14:textId="7FAF80EC" w:rsidR="002A2EDF" w:rsidRDefault="00B23FAD" w:rsidP="002A2EDF">
      <w:pPr>
        <w:spacing w:after="200"/>
        <w:jc w:val="both"/>
        <w:rPr>
          <w:rStyle w:val="Ttulo4Car"/>
          <w:rFonts w:eastAsiaTheme="minorEastAsia"/>
        </w:rPr>
      </w:pPr>
      <w:r w:rsidRPr="00B23FAD">
        <w:t>El objetivo principal es ofrecer una herramienta eficiente, moderna y fácil de usar tanto para los huéspedes del hotel como para el personal administrativo, mejorando la experiencia de usuario y optimizando los procesos internos del hotel.</w:t>
      </w:r>
    </w:p>
    <w:p w14:paraId="2E7B3303" w14:textId="77777777" w:rsidR="00B23FAD" w:rsidRDefault="00B23FAD" w:rsidP="002A2EDF">
      <w:pPr>
        <w:spacing w:after="200"/>
        <w:jc w:val="both"/>
        <w:rPr>
          <w:rStyle w:val="Ttulo4Car"/>
          <w:rFonts w:eastAsiaTheme="minorEastAsia"/>
        </w:rPr>
      </w:pPr>
    </w:p>
    <w:p w14:paraId="778E56EB" w14:textId="25399E50" w:rsidR="002A2EDF" w:rsidRDefault="002A2EDF" w:rsidP="002A2EDF">
      <w:pPr>
        <w:spacing w:after="200"/>
        <w:jc w:val="both"/>
        <w:rPr>
          <w:rStyle w:val="Ttulo4Car"/>
          <w:rFonts w:eastAsiaTheme="minorEastAsia"/>
        </w:rPr>
      </w:pPr>
      <w:r w:rsidRPr="002A2EDF">
        <w:rPr>
          <w:rStyle w:val="Ttulo4Car"/>
          <w:rFonts w:eastAsiaTheme="minorEastAsia"/>
        </w:rPr>
        <w:t>Abstract:</w:t>
      </w:r>
    </w:p>
    <w:p w14:paraId="67984FAD" w14:textId="77777777" w:rsidR="00B23FAD" w:rsidRDefault="00B23FAD" w:rsidP="002A2EDF">
      <w:pPr>
        <w:spacing w:after="200"/>
        <w:jc w:val="both"/>
      </w:pPr>
    </w:p>
    <w:p w14:paraId="3B2FB0D0" w14:textId="77777777" w:rsidR="00B23FAD" w:rsidRPr="00B23FAD" w:rsidRDefault="00B23FAD">
      <w:pPr>
        <w:spacing w:after="200"/>
        <w:rPr>
          <w:lang w:val="en-GB"/>
        </w:rPr>
      </w:pPr>
      <w:r w:rsidRPr="00B23FAD">
        <w:rPr>
          <w:lang w:val="en-GB"/>
        </w:rPr>
        <w:t xml:space="preserve">This project is a comprehensive web application for hotel management, developed using modern technologies such as Angular (frontend) and Symfony (backend). </w:t>
      </w:r>
    </w:p>
    <w:p w14:paraId="00F419B0" w14:textId="77777777" w:rsidR="00B23FAD" w:rsidRPr="00B23FAD" w:rsidRDefault="00B23FAD">
      <w:pPr>
        <w:spacing w:after="200"/>
        <w:rPr>
          <w:lang w:val="en-GB"/>
        </w:rPr>
      </w:pPr>
      <w:r w:rsidRPr="00B23FAD">
        <w:rPr>
          <w:lang w:val="en-GB"/>
        </w:rPr>
        <w:t xml:space="preserve">The application is divided into two sections: a public area for clients, including hotel information and reservations, and a private area for reservation and client management. </w:t>
      </w:r>
    </w:p>
    <w:p w14:paraId="0FFC833F" w14:textId="2F9EFA46" w:rsidR="008A470D" w:rsidRDefault="00B23FAD">
      <w:pPr>
        <w:spacing w:after="200"/>
      </w:pPr>
      <w:r w:rsidRPr="00B23FAD">
        <w:rPr>
          <w:lang w:val="en-GB"/>
        </w:rPr>
        <w:t>The main goal is to provide an efficient, modern, and user-friendly tool for both hotel guests and administrative staff, enhancing the user experience and optimizing the hotel's internal processes.</w:t>
      </w:r>
      <w:r w:rsidR="008A470D">
        <w:br w:type="page"/>
      </w:r>
    </w:p>
    <w:p w14:paraId="18E1B602" w14:textId="0A3BE42D" w:rsidR="008A470D" w:rsidRDefault="008A470D" w:rsidP="008A470D">
      <w:pPr>
        <w:pStyle w:val="Ttulo1"/>
      </w:pPr>
      <w:bookmarkStart w:id="1" w:name="_Toc198032125"/>
      <w:r>
        <w:lastRenderedPageBreak/>
        <w:t>2. Justificación del proyecto</w:t>
      </w:r>
      <w:bookmarkEnd w:id="1"/>
    </w:p>
    <w:p w14:paraId="7E2DEB0E" w14:textId="77777777" w:rsidR="00B23FAD" w:rsidRDefault="00B23FAD" w:rsidP="008A470D">
      <w:pPr>
        <w:pStyle w:val="Ttulo4"/>
        <w:rPr>
          <w:rFonts w:eastAsiaTheme="minorEastAsia" w:cstheme="minorBidi"/>
          <w:b w:val="0"/>
          <w:caps w:val="0"/>
          <w:color w:val="auto"/>
          <w:spacing w:val="0"/>
          <w:kern w:val="0"/>
          <w:sz w:val="32"/>
        </w:rPr>
      </w:pPr>
    </w:p>
    <w:p w14:paraId="6492ADF0" w14:textId="34E988B2" w:rsidR="00B23FAD" w:rsidRPr="00B23FAD" w:rsidRDefault="00B23FAD" w:rsidP="00B23FAD">
      <w:pPr>
        <w:pStyle w:val="Ttulo4"/>
        <w:jc w:val="both"/>
        <w:rPr>
          <w:rFonts w:eastAsiaTheme="minorEastAsia" w:cstheme="minorBidi"/>
          <w:b w:val="0"/>
          <w:caps w:val="0"/>
          <w:color w:val="auto"/>
          <w:spacing w:val="0"/>
          <w:kern w:val="0"/>
          <w:sz w:val="32"/>
        </w:rPr>
      </w:pPr>
      <w:r w:rsidRPr="00B23FAD">
        <w:rPr>
          <w:rFonts w:eastAsiaTheme="minorEastAsia" w:cstheme="minorBidi"/>
          <w:b w:val="0"/>
          <w:caps w:val="0"/>
          <w:color w:val="auto"/>
          <w:spacing w:val="0"/>
          <w:kern w:val="0"/>
          <w:sz w:val="32"/>
        </w:rPr>
        <w:t xml:space="preserve">La necesidad de una herramienta digital eficiente para la gestión hotelera motivó la creación de este proyecto. </w:t>
      </w:r>
    </w:p>
    <w:p w14:paraId="1438E097" w14:textId="77777777" w:rsidR="00B23FAD" w:rsidRPr="00B23FAD" w:rsidRDefault="00B23FAD" w:rsidP="00B23FAD">
      <w:pPr>
        <w:pStyle w:val="Ttulo4"/>
        <w:jc w:val="both"/>
        <w:rPr>
          <w:rFonts w:eastAsiaTheme="minorEastAsia" w:cstheme="minorBidi"/>
          <w:b w:val="0"/>
          <w:caps w:val="0"/>
          <w:color w:val="auto"/>
          <w:spacing w:val="0"/>
          <w:kern w:val="0"/>
          <w:sz w:val="32"/>
        </w:rPr>
      </w:pPr>
      <w:r w:rsidRPr="00B23FAD">
        <w:rPr>
          <w:rFonts w:eastAsiaTheme="minorEastAsia" w:cstheme="minorBidi"/>
          <w:b w:val="0"/>
          <w:caps w:val="0"/>
          <w:color w:val="auto"/>
          <w:spacing w:val="0"/>
          <w:kern w:val="0"/>
          <w:sz w:val="32"/>
        </w:rPr>
        <w:t xml:space="preserve">En la actualidad, la digitalización es clave para la competitividad en el sector turístico. Muchos hoteles, especialmente los pequeños y medianos, pueden carecer de sistemas de gestión modernos, integrales o fáciles de usar, o depender de múltiples herramientas desconectadas. </w:t>
      </w:r>
    </w:p>
    <w:p w14:paraId="522CADB1" w14:textId="77777777" w:rsidR="00B23FAD" w:rsidRPr="00B23FAD" w:rsidRDefault="00B23FAD" w:rsidP="00B23FAD">
      <w:pPr>
        <w:pStyle w:val="Ttulo4"/>
        <w:jc w:val="both"/>
        <w:rPr>
          <w:rFonts w:eastAsiaTheme="minorEastAsia" w:cstheme="minorBidi"/>
          <w:b w:val="0"/>
          <w:caps w:val="0"/>
          <w:color w:val="auto"/>
          <w:spacing w:val="0"/>
          <w:kern w:val="0"/>
          <w:sz w:val="32"/>
        </w:rPr>
      </w:pPr>
      <w:r w:rsidRPr="00B23FAD">
        <w:rPr>
          <w:rFonts w:eastAsiaTheme="minorEastAsia" w:cstheme="minorBidi"/>
          <w:b w:val="0"/>
          <w:caps w:val="0"/>
          <w:color w:val="auto"/>
          <w:spacing w:val="0"/>
          <w:kern w:val="0"/>
          <w:sz w:val="32"/>
        </w:rPr>
        <w:t xml:space="preserve">Este proyecto busca ofrecer una solución unificada que aborde estas carencias. </w:t>
      </w:r>
    </w:p>
    <w:p w14:paraId="2D92E663" w14:textId="2B50B496" w:rsidR="00B23FAD" w:rsidRPr="00B23FAD" w:rsidRDefault="00B23FAD" w:rsidP="00B23FAD">
      <w:pPr>
        <w:pStyle w:val="Ttulo4"/>
        <w:jc w:val="both"/>
        <w:rPr>
          <w:rFonts w:eastAsiaTheme="minorEastAsia" w:cstheme="minorBidi"/>
          <w:b w:val="0"/>
          <w:caps w:val="0"/>
          <w:color w:val="auto"/>
          <w:spacing w:val="0"/>
          <w:kern w:val="0"/>
          <w:sz w:val="32"/>
        </w:rPr>
      </w:pPr>
      <w:r w:rsidRPr="00B23FAD">
        <w:rPr>
          <w:rFonts w:eastAsiaTheme="minorEastAsia" w:cstheme="minorBidi"/>
          <w:b w:val="0"/>
          <w:caps w:val="0"/>
          <w:color w:val="auto"/>
          <w:spacing w:val="0"/>
          <w:kern w:val="0"/>
          <w:sz w:val="32"/>
        </w:rPr>
        <w:t>Está dirigido a hoteles que buscan mejorar la experiencia del cliente, desde la consulta de información y la reserva online hasta la gestión interna de dichas reservas y la administración de los datos de los clientes, y optimizar sus procesos internos haciéndolos más ágiles y menos propensos a errores.</w:t>
      </w:r>
    </w:p>
    <w:p w14:paraId="55638EBD" w14:textId="77777777" w:rsidR="00B23FAD" w:rsidRDefault="00B23FAD" w:rsidP="00B23FAD">
      <w:pPr>
        <w:spacing w:after="200"/>
        <w:rPr>
          <w:b/>
          <w:caps/>
        </w:rPr>
      </w:pPr>
    </w:p>
    <w:p w14:paraId="0C1AEDEB" w14:textId="77777777" w:rsidR="00B23FAD" w:rsidRDefault="00B23FAD" w:rsidP="00B23FAD">
      <w:pPr>
        <w:spacing w:after="200"/>
        <w:rPr>
          <w:rFonts w:eastAsia="Times New Roman" w:cs="Times New Roman"/>
          <w:b/>
          <w:caps/>
          <w:color w:val="161718" w:themeColor="text1"/>
          <w:spacing w:val="20"/>
          <w:kern w:val="28"/>
          <w:sz w:val="36"/>
          <w:szCs w:val="36"/>
        </w:rPr>
      </w:pPr>
    </w:p>
    <w:p w14:paraId="4C9F76D1" w14:textId="77777777" w:rsidR="00B23FAD" w:rsidRDefault="00B23FAD" w:rsidP="00B23FAD">
      <w:pPr>
        <w:spacing w:after="200"/>
        <w:rPr>
          <w:rFonts w:eastAsia="Times New Roman" w:cs="Times New Roman"/>
          <w:b/>
          <w:caps/>
          <w:color w:val="161718" w:themeColor="text1"/>
          <w:spacing w:val="20"/>
          <w:kern w:val="28"/>
          <w:sz w:val="36"/>
          <w:szCs w:val="36"/>
        </w:rPr>
      </w:pPr>
    </w:p>
    <w:p w14:paraId="22C77D63" w14:textId="77777777" w:rsidR="00B23FAD" w:rsidRDefault="00B23FAD" w:rsidP="00B23FAD">
      <w:pPr>
        <w:spacing w:after="200"/>
        <w:rPr>
          <w:rFonts w:eastAsia="Times New Roman" w:cs="Times New Roman"/>
          <w:b/>
          <w:caps/>
          <w:color w:val="161718" w:themeColor="text1"/>
          <w:spacing w:val="20"/>
          <w:kern w:val="28"/>
          <w:sz w:val="36"/>
          <w:szCs w:val="36"/>
        </w:rPr>
      </w:pPr>
    </w:p>
    <w:p w14:paraId="6372C9D1" w14:textId="77777777" w:rsidR="00B23FAD" w:rsidRDefault="00B23FAD" w:rsidP="00B23FAD">
      <w:pPr>
        <w:spacing w:after="200"/>
        <w:rPr>
          <w:rFonts w:eastAsia="Times New Roman" w:cs="Times New Roman"/>
          <w:b/>
          <w:caps/>
          <w:color w:val="161718" w:themeColor="text1"/>
          <w:spacing w:val="20"/>
          <w:kern w:val="28"/>
          <w:sz w:val="36"/>
          <w:szCs w:val="36"/>
        </w:rPr>
      </w:pPr>
    </w:p>
    <w:p w14:paraId="5478713A" w14:textId="77777777" w:rsidR="00B23FAD" w:rsidRDefault="00B23FAD" w:rsidP="00B23FAD">
      <w:pPr>
        <w:spacing w:after="200"/>
        <w:rPr>
          <w:rFonts w:eastAsia="Times New Roman" w:cs="Times New Roman"/>
          <w:b/>
          <w:caps/>
          <w:color w:val="161718" w:themeColor="text1"/>
          <w:spacing w:val="20"/>
          <w:kern w:val="28"/>
          <w:sz w:val="36"/>
          <w:szCs w:val="36"/>
        </w:rPr>
      </w:pPr>
    </w:p>
    <w:p w14:paraId="316E37F7" w14:textId="77777777" w:rsidR="00B23FAD" w:rsidRDefault="00B23FAD" w:rsidP="00B23FAD">
      <w:pPr>
        <w:spacing w:after="200"/>
        <w:rPr>
          <w:rFonts w:eastAsia="Times New Roman" w:cs="Times New Roman"/>
          <w:b/>
          <w:caps/>
          <w:color w:val="161718" w:themeColor="text1"/>
          <w:spacing w:val="20"/>
          <w:kern w:val="28"/>
          <w:sz w:val="36"/>
          <w:szCs w:val="36"/>
        </w:rPr>
      </w:pPr>
    </w:p>
    <w:p w14:paraId="1777AA24" w14:textId="77777777" w:rsidR="00B23FAD" w:rsidRDefault="00B23FAD" w:rsidP="00B23FAD">
      <w:pPr>
        <w:spacing w:after="200"/>
        <w:rPr>
          <w:rFonts w:eastAsia="Times New Roman" w:cs="Times New Roman"/>
          <w:b/>
          <w:caps/>
          <w:color w:val="161718" w:themeColor="text1"/>
          <w:spacing w:val="20"/>
          <w:kern w:val="28"/>
          <w:sz w:val="36"/>
          <w:szCs w:val="36"/>
        </w:rPr>
      </w:pPr>
    </w:p>
    <w:p w14:paraId="3C45450D" w14:textId="77777777" w:rsidR="00B23FAD" w:rsidRDefault="00B23FAD" w:rsidP="00B23FAD">
      <w:pPr>
        <w:spacing w:after="200"/>
        <w:rPr>
          <w:rFonts w:eastAsia="Times New Roman" w:cs="Times New Roman"/>
          <w:b/>
          <w:caps/>
          <w:color w:val="161718" w:themeColor="text1"/>
          <w:spacing w:val="20"/>
          <w:kern w:val="28"/>
          <w:sz w:val="36"/>
          <w:szCs w:val="36"/>
        </w:rPr>
      </w:pPr>
    </w:p>
    <w:p w14:paraId="12277A1C" w14:textId="77777777" w:rsidR="00B23FAD" w:rsidRDefault="00B23FAD" w:rsidP="00B23FAD">
      <w:pPr>
        <w:spacing w:after="200"/>
        <w:rPr>
          <w:rFonts w:eastAsia="Times New Roman" w:cs="Times New Roman"/>
          <w:b/>
          <w:caps/>
          <w:color w:val="161718" w:themeColor="text1"/>
          <w:spacing w:val="20"/>
          <w:kern w:val="28"/>
          <w:sz w:val="36"/>
          <w:szCs w:val="36"/>
        </w:rPr>
      </w:pPr>
    </w:p>
    <w:p w14:paraId="42DAFA99" w14:textId="4876D71E" w:rsidR="00B23FAD" w:rsidRPr="00B23FAD" w:rsidRDefault="00B23FAD" w:rsidP="00B23FAD">
      <w:pPr>
        <w:spacing w:after="200"/>
        <w:rPr>
          <w:sz w:val="36"/>
          <w:szCs w:val="36"/>
        </w:rPr>
      </w:pPr>
      <w:r w:rsidRPr="00B23FAD">
        <w:rPr>
          <w:rFonts w:eastAsia="Times New Roman" w:cs="Times New Roman"/>
          <w:b/>
          <w:color w:val="161718" w:themeColor="text1"/>
          <w:spacing w:val="20"/>
          <w:kern w:val="28"/>
          <w:sz w:val="36"/>
          <w:szCs w:val="36"/>
        </w:rPr>
        <w:lastRenderedPageBreak/>
        <w:t>Los objetivos principales del proyecto se pueden desglosar en:</w:t>
      </w:r>
    </w:p>
    <w:p w14:paraId="62F5F797" w14:textId="77777777" w:rsidR="00B23FAD" w:rsidRPr="008C6A99" w:rsidRDefault="00B23FAD" w:rsidP="00B23FAD">
      <w:pPr>
        <w:numPr>
          <w:ilvl w:val="0"/>
          <w:numId w:val="17"/>
        </w:numPr>
        <w:spacing w:after="200"/>
        <w:jc w:val="both"/>
        <w:rPr>
          <w:rFonts w:eastAsia="Times New Roman" w:cs="Times New Roman"/>
          <w:b/>
          <w:color w:val="161718" w:themeColor="text1"/>
          <w:spacing w:val="20"/>
          <w:kern w:val="28"/>
          <w:sz w:val="24"/>
        </w:rPr>
      </w:pPr>
      <w:r w:rsidRPr="00B23FAD">
        <w:rPr>
          <w:rFonts w:eastAsia="Times New Roman" w:cs="Times New Roman"/>
          <w:b/>
          <w:bCs/>
          <w:color w:val="161718" w:themeColor="text1"/>
          <w:spacing w:val="20"/>
          <w:kern w:val="28"/>
          <w:szCs w:val="32"/>
        </w:rPr>
        <w:t>Objetivo General</w:t>
      </w:r>
      <w:r w:rsidRPr="00B23FAD">
        <w:rPr>
          <w:rFonts w:eastAsia="Times New Roman" w:cs="Times New Roman"/>
          <w:b/>
          <w:bCs/>
          <w:color w:val="161718" w:themeColor="text1"/>
          <w:spacing w:val="20"/>
          <w:kern w:val="28"/>
          <w:sz w:val="24"/>
        </w:rPr>
        <w:t>:</w:t>
      </w:r>
      <w:r w:rsidRPr="00B23FAD">
        <w:rPr>
          <w:rFonts w:eastAsia="Times New Roman" w:cs="Times New Roman"/>
          <w:b/>
          <w:color w:val="161718" w:themeColor="text1"/>
          <w:spacing w:val="20"/>
          <w:kern w:val="28"/>
          <w:sz w:val="24"/>
        </w:rPr>
        <w:t> </w:t>
      </w:r>
    </w:p>
    <w:p w14:paraId="69F954AC" w14:textId="589B9026" w:rsidR="00B23FAD" w:rsidRPr="00B23FAD" w:rsidRDefault="00B23FAD" w:rsidP="00B23FAD">
      <w:pPr>
        <w:numPr>
          <w:ilvl w:val="1"/>
          <w:numId w:val="17"/>
        </w:numPr>
        <w:spacing w:after="200"/>
        <w:jc w:val="both"/>
        <w:rPr>
          <w:rFonts w:eastAsia="Times New Roman" w:cs="Times New Roman"/>
          <w:b/>
          <w:caps/>
          <w:color w:val="161718" w:themeColor="text1"/>
          <w:spacing w:val="20"/>
          <w:kern w:val="28"/>
          <w:sz w:val="24"/>
        </w:rPr>
      </w:pPr>
      <w:r w:rsidRPr="00B23FAD">
        <w:rPr>
          <w:rFonts w:eastAsia="Times New Roman" w:cs="Times New Roman"/>
          <w:bCs/>
          <w:color w:val="161718" w:themeColor="text1"/>
          <w:spacing w:val="20"/>
          <w:kern w:val="28"/>
          <w:szCs w:val="28"/>
        </w:rPr>
        <w:t>Desarrollar una aplicación web completa para la gestión hotelera que sea intuitiva, eficiente y escalable.</w:t>
      </w:r>
    </w:p>
    <w:p w14:paraId="7285F42A" w14:textId="77777777" w:rsidR="00B23FAD" w:rsidRPr="00B23FAD" w:rsidRDefault="00B23FAD" w:rsidP="00B23FAD">
      <w:pPr>
        <w:numPr>
          <w:ilvl w:val="0"/>
          <w:numId w:val="17"/>
        </w:numPr>
        <w:spacing w:after="200"/>
        <w:rPr>
          <w:rFonts w:eastAsia="Times New Roman" w:cs="Times New Roman"/>
          <w:b/>
          <w:color w:val="161718" w:themeColor="text1"/>
          <w:spacing w:val="20"/>
          <w:kern w:val="28"/>
          <w:sz w:val="36"/>
          <w:szCs w:val="36"/>
        </w:rPr>
      </w:pPr>
      <w:r w:rsidRPr="00B23FAD">
        <w:rPr>
          <w:rFonts w:eastAsia="Times New Roman" w:cs="Times New Roman"/>
          <w:b/>
          <w:bCs/>
          <w:color w:val="161718" w:themeColor="text1"/>
          <w:spacing w:val="20"/>
          <w:kern w:val="28"/>
          <w:szCs w:val="32"/>
        </w:rPr>
        <w:t>Objetivos Específicos</w:t>
      </w:r>
      <w:r w:rsidRPr="00B23FAD">
        <w:rPr>
          <w:rFonts w:eastAsia="Times New Roman" w:cs="Times New Roman"/>
          <w:b/>
          <w:bCs/>
          <w:color w:val="161718" w:themeColor="text1"/>
          <w:spacing w:val="20"/>
          <w:kern w:val="28"/>
          <w:sz w:val="36"/>
          <w:szCs w:val="36"/>
        </w:rPr>
        <w:t>:</w:t>
      </w:r>
    </w:p>
    <w:p w14:paraId="17F4F442" w14:textId="77777777" w:rsidR="00B23FAD" w:rsidRPr="00B23FAD" w:rsidRDefault="00B23FAD" w:rsidP="00B23FAD">
      <w:pPr>
        <w:numPr>
          <w:ilvl w:val="1"/>
          <w:numId w:val="17"/>
        </w:numPr>
        <w:spacing w:after="200"/>
        <w:jc w:val="both"/>
        <w:rPr>
          <w:rFonts w:eastAsia="Times New Roman" w:cs="Times New Roman"/>
          <w:bCs/>
          <w:color w:val="161718" w:themeColor="text1"/>
          <w:spacing w:val="20"/>
          <w:kern w:val="28"/>
          <w:szCs w:val="28"/>
        </w:rPr>
      </w:pPr>
      <w:r w:rsidRPr="00B23FAD">
        <w:rPr>
          <w:rFonts w:eastAsia="Times New Roman" w:cs="Times New Roman"/>
          <w:bCs/>
          <w:color w:val="161718" w:themeColor="text1"/>
          <w:spacing w:val="20"/>
          <w:kern w:val="28"/>
          <w:szCs w:val="28"/>
        </w:rPr>
        <w:t>Facilitar la gestión de reservas, incluyendo altas, bajas, modificaciones, y el proceso de check-in/check-out para el personal del hotel.</w:t>
      </w:r>
    </w:p>
    <w:p w14:paraId="2B4B4B57" w14:textId="77777777" w:rsidR="00B23FAD" w:rsidRPr="00B23FAD" w:rsidRDefault="00B23FAD" w:rsidP="00B23FAD">
      <w:pPr>
        <w:numPr>
          <w:ilvl w:val="1"/>
          <w:numId w:val="17"/>
        </w:numPr>
        <w:spacing w:after="200"/>
        <w:jc w:val="both"/>
        <w:rPr>
          <w:rFonts w:eastAsia="Times New Roman" w:cs="Times New Roman"/>
          <w:bCs/>
          <w:color w:val="161718" w:themeColor="text1"/>
          <w:spacing w:val="20"/>
          <w:kern w:val="28"/>
          <w:szCs w:val="28"/>
        </w:rPr>
      </w:pPr>
      <w:r w:rsidRPr="00B23FAD">
        <w:rPr>
          <w:rFonts w:eastAsia="Times New Roman" w:cs="Times New Roman"/>
          <w:bCs/>
          <w:color w:val="161718" w:themeColor="text1"/>
          <w:spacing w:val="20"/>
          <w:kern w:val="28"/>
          <w:szCs w:val="28"/>
        </w:rPr>
        <w:t>Ofrecer una experiencia de usuario mejorada para los clientes a través de una interfaz pública moderna, atractiva y funcional, permitiendo consultar información del hotel, tipos de habitaciones, precios y realizar reservas de forma sencilla.</w:t>
      </w:r>
    </w:p>
    <w:p w14:paraId="02960766" w14:textId="77777777" w:rsidR="00B23FAD" w:rsidRPr="00B23FAD" w:rsidRDefault="00B23FAD" w:rsidP="00B23FAD">
      <w:pPr>
        <w:numPr>
          <w:ilvl w:val="1"/>
          <w:numId w:val="17"/>
        </w:numPr>
        <w:spacing w:after="200"/>
        <w:jc w:val="both"/>
        <w:rPr>
          <w:rFonts w:eastAsia="Times New Roman" w:cs="Times New Roman"/>
          <w:bCs/>
          <w:color w:val="161718" w:themeColor="text1"/>
          <w:spacing w:val="20"/>
          <w:kern w:val="28"/>
          <w:szCs w:val="28"/>
        </w:rPr>
      </w:pPr>
      <w:r w:rsidRPr="00B23FAD">
        <w:rPr>
          <w:rFonts w:eastAsia="Times New Roman" w:cs="Times New Roman"/>
          <w:bCs/>
          <w:color w:val="161718" w:themeColor="text1"/>
          <w:spacing w:val="20"/>
          <w:kern w:val="28"/>
          <w:szCs w:val="28"/>
        </w:rPr>
        <w:t>Implementar un sistema de autenticación seguro para el área privada, diferenciando roles de usuario (ej. empleado, administrador) si fuera necesario para futuras ampliaciones.</w:t>
      </w:r>
    </w:p>
    <w:p w14:paraId="50A68FC6" w14:textId="77777777" w:rsidR="00B23FAD" w:rsidRPr="00B23FAD" w:rsidRDefault="00B23FAD" w:rsidP="00B23FAD">
      <w:pPr>
        <w:numPr>
          <w:ilvl w:val="1"/>
          <w:numId w:val="17"/>
        </w:numPr>
        <w:spacing w:after="200"/>
        <w:jc w:val="both"/>
        <w:rPr>
          <w:rFonts w:eastAsia="Times New Roman" w:cs="Times New Roman"/>
          <w:bCs/>
          <w:color w:val="161718" w:themeColor="text1"/>
          <w:spacing w:val="20"/>
          <w:kern w:val="28"/>
          <w:szCs w:val="28"/>
        </w:rPr>
      </w:pPr>
      <w:r w:rsidRPr="00B23FAD">
        <w:rPr>
          <w:rFonts w:eastAsia="Times New Roman" w:cs="Times New Roman"/>
          <w:bCs/>
          <w:color w:val="161718" w:themeColor="text1"/>
          <w:spacing w:val="20"/>
          <w:kern w:val="28"/>
          <w:szCs w:val="28"/>
        </w:rPr>
        <w:t>Proporcionar un sistema escalable, robusto y fácil de mantener, utilizando tecnologías actuales y buenas prácticas de desarrollo.</w:t>
      </w:r>
    </w:p>
    <w:p w14:paraId="20E66FDB" w14:textId="77777777" w:rsidR="00B23FAD" w:rsidRPr="00B23FAD" w:rsidRDefault="00B23FAD" w:rsidP="00B23FAD">
      <w:pPr>
        <w:numPr>
          <w:ilvl w:val="1"/>
          <w:numId w:val="17"/>
        </w:numPr>
        <w:spacing w:after="200"/>
        <w:jc w:val="both"/>
        <w:rPr>
          <w:rFonts w:eastAsia="Times New Roman" w:cs="Times New Roman"/>
          <w:bCs/>
          <w:color w:val="161718" w:themeColor="text1"/>
          <w:spacing w:val="20"/>
          <w:kern w:val="28"/>
          <w:szCs w:val="28"/>
        </w:rPr>
      </w:pPr>
      <w:r w:rsidRPr="00B23FAD">
        <w:rPr>
          <w:rFonts w:eastAsia="Times New Roman" w:cs="Times New Roman"/>
          <w:bCs/>
          <w:color w:val="161718" w:themeColor="text1"/>
          <w:spacing w:val="20"/>
          <w:kern w:val="28"/>
          <w:szCs w:val="28"/>
        </w:rPr>
        <w:t>Asegurar la portabilidad y facilidad de instalación de la aplicación mediante el uso de Docker y Docker Compose.</w:t>
      </w:r>
    </w:p>
    <w:p w14:paraId="0BF1CABF" w14:textId="510CE2C8" w:rsidR="008A470D" w:rsidRDefault="008A470D">
      <w:pPr>
        <w:spacing w:after="200"/>
        <w:rPr>
          <w:rFonts w:asciiTheme="majorHAnsi" w:eastAsia="Times New Roman" w:hAnsiTheme="majorHAnsi" w:cs="Times New Roman"/>
          <w:b/>
          <w:sz w:val="44"/>
        </w:rPr>
      </w:pPr>
      <w:r>
        <w:rPr>
          <w:rFonts w:asciiTheme="majorHAnsi" w:eastAsia="Times New Roman" w:hAnsiTheme="majorHAnsi" w:cs="Times New Roman"/>
          <w:b/>
          <w:sz w:val="44"/>
        </w:rPr>
        <w:br w:type="page"/>
      </w:r>
    </w:p>
    <w:p w14:paraId="125F6B1D" w14:textId="0F7C88A9" w:rsidR="00B23FAD" w:rsidRDefault="008A470D" w:rsidP="00B23FAD">
      <w:pPr>
        <w:pStyle w:val="Ttulo1"/>
      </w:pPr>
      <w:bookmarkStart w:id="2" w:name="_Toc198032126"/>
      <w:r>
        <w:lastRenderedPageBreak/>
        <w:t>3. Desarrollo del proyecto</w:t>
      </w:r>
      <w:bookmarkEnd w:id="2"/>
    </w:p>
    <w:p w14:paraId="7FD1FEC7" w14:textId="77777777" w:rsidR="003A6CDA" w:rsidRDefault="003A6CDA" w:rsidP="00B23FAD">
      <w:pPr>
        <w:pStyle w:val="Ttulo1"/>
      </w:pPr>
    </w:p>
    <w:p w14:paraId="7B2A5DDE" w14:textId="64F93E09" w:rsidR="00B23FAD" w:rsidRPr="003A6CDA" w:rsidRDefault="00B23FAD" w:rsidP="00B23FAD">
      <w:pPr>
        <w:pStyle w:val="Ttulo2"/>
        <w:rPr>
          <w:sz w:val="40"/>
          <w:szCs w:val="40"/>
        </w:rPr>
      </w:pPr>
      <w:bookmarkStart w:id="3" w:name="_Toc198032127"/>
      <w:r w:rsidRPr="003A6CDA">
        <w:rPr>
          <w:sz w:val="40"/>
          <w:szCs w:val="40"/>
        </w:rPr>
        <w:t xml:space="preserve">3.1. </w:t>
      </w:r>
      <w:r w:rsidR="003A6CDA" w:rsidRPr="003A6CDA">
        <w:rPr>
          <w:bCs/>
          <w:sz w:val="40"/>
          <w:szCs w:val="40"/>
        </w:rPr>
        <w:t>Análisis del mercado y posible modelo de negocio:</w:t>
      </w:r>
      <w:bookmarkEnd w:id="3"/>
    </w:p>
    <w:p w14:paraId="10210597" w14:textId="77777777" w:rsidR="00B23FAD" w:rsidRDefault="00B23FAD" w:rsidP="00B23FAD">
      <w:pPr>
        <w:pStyle w:val="Ttulo1"/>
      </w:pPr>
    </w:p>
    <w:p w14:paraId="6689B63C" w14:textId="3356683C" w:rsidR="003A6CDA" w:rsidRDefault="003A6CDA" w:rsidP="003A6CDA">
      <w:pPr>
        <w:jc w:val="both"/>
      </w:pPr>
      <w:r w:rsidRPr="003A6CDA">
        <w:t>Se identificaron diversas aplicaciones similares en el mercado de software de gestión hotelera (PMS - Property Management Systems). Estas soluciones varían desde sistemas complejos y costosos, orientados a grandes cadenas hoteleras, hasta herramientas más sencillas o especializadas en nichos. Muchas soluciones existentes pueden ser complejas de implementar para hoteles pequeños o medianos, o carecer de interfaces de usuario modernas y amigables que se adapten bien a dispositivos móviles.</w:t>
      </w:r>
    </w:p>
    <w:p w14:paraId="55B01888" w14:textId="77777777" w:rsidR="003A6CDA" w:rsidRPr="003A6CDA" w:rsidRDefault="003A6CDA" w:rsidP="003A6CDA">
      <w:pPr>
        <w:jc w:val="both"/>
      </w:pPr>
    </w:p>
    <w:p w14:paraId="4C211B2D" w14:textId="77777777" w:rsidR="003A6CDA" w:rsidRDefault="003A6CDA" w:rsidP="003A6CDA">
      <w:pPr>
        <w:jc w:val="both"/>
      </w:pPr>
      <w:r w:rsidRPr="003A6CDA">
        <w:t>Este proyecto se diferencia por su enfoque en la experiencia del usuario (UX), tanto para el cliente final como para el personal del hotel, y el uso de tecnologías modernas (Angular y Symfony) que aseguran un buen rendimiento, mantenibilidad y escalabilidad. La interfaz busca ser limpia, intuitiva y adaptada a las necesidades actuales.</w:t>
      </w:r>
    </w:p>
    <w:p w14:paraId="175858E1" w14:textId="77777777" w:rsidR="003A6CDA" w:rsidRPr="003A6CDA" w:rsidRDefault="003A6CDA" w:rsidP="003A6CDA">
      <w:pPr>
        <w:jc w:val="both"/>
      </w:pPr>
    </w:p>
    <w:p w14:paraId="615EC4BB" w14:textId="77777777" w:rsidR="003A6CDA" w:rsidRDefault="003A6CDA" w:rsidP="003A6CDA">
      <w:pPr>
        <w:jc w:val="both"/>
      </w:pPr>
      <w:r w:rsidRPr="003A6CDA">
        <w:t>El modelo de negocio más viable para este tipo de aplicación sería un </w:t>
      </w:r>
      <w:r w:rsidRPr="003A6CDA">
        <w:rPr>
          <w:b/>
          <w:bCs/>
        </w:rPr>
        <w:t>SaaS (Software as a Service)</w:t>
      </w:r>
      <w:r w:rsidRPr="003A6CDA">
        <w:t xml:space="preserve">. Esto permitiría ofrecer la aplicación a hoteles pequeños y medianos mediante una suscripción mensual o anual, eliminando la necesidad de una gran inversión inicial en software y hardware por parte del hotel. Se podrían ofrecer diferentes planes según el tamaño del hotel, número de habitaciones o funcionalidades requeridas. Este modelo también facilita las actualizaciones y el mantenimiento centralizado de la aplicación. </w:t>
      </w:r>
    </w:p>
    <w:p w14:paraId="323ECD53" w14:textId="77777777" w:rsidR="003A6CDA" w:rsidRDefault="003A6CDA" w:rsidP="003A6CDA">
      <w:pPr>
        <w:jc w:val="both"/>
      </w:pPr>
    </w:p>
    <w:p w14:paraId="2D1C5F19" w14:textId="0BAE2143" w:rsidR="003A6CDA" w:rsidRPr="003A6CDA" w:rsidRDefault="003A6CDA" w:rsidP="003A6CDA">
      <w:pPr>
        <w:jc w:val="both"/>
      </w:pPr>
      <w:r w:rsidRPr="003A6CDA">
        <w:t>La propuesta de valor se centraría en la facilidad de uso, la eficiencia operativa que aporta, una experiencia de cliente mejorada y un coste de entrada accesible.</w:t>
      </w:r>
    </w:p>
    <w:p w14:paraId="04F814E9" w14:textId="77777777" w:rsidR="003A6CDA" w:rsidRDefault="003A6CDA" w:rsidP="003A6CDA"/>
    <w:p w14:paraId="2A16A062" w14:textId="40BA0038" w:rsidR="00B23FAD" w:rsidRDefault="003A6CDA" w:rsidP="003A6CDA">
      <w:pPr>
        <w:pStyle w:val="Ttulo2"/>
        <w:rPr>
          <w:sz w:val="40"/>
          <w:szCs w:val="40"/>
        </w:rPr>
      </w:pPr>
      <w:bookmarkStart w:id="4" w:name="_Toc198032128"/>
      <w:r w:rsidRPr="003A6CDA">
        <w:rPr>
          <w:sz w:val="40"/>
          <w:szCs w:val="40"/>
        </w:rPr>
        <w:t>3.2. Metodologías utilizadas:</w:t>
      </w:r>
      <w:bookmarkEnd w:id="4"/>
    </w:p>
    <w:p w14:paraId="410D1419" w14:textId="77777777" w:rsidR="003A6CDA" w:rsidRDefault="003A6CDA" w:rsidP="003A6CDA">
      <w:pPr>
        <w:pStyle w:val="Ttulo2"/>
        <w:rPr>
          <w:sz w:val="40"/>
          <w:szCs w:val="40"/>
        </w:rPr>
      </w:pPr>
    </w:p>
    <w:p w14:paraId="6D575615" w14:textId="77777777" w:rsidR="003A6CDA" w:rsidRDefault="003A6CDA" w:rsidP="003A6CDA">
      <w:pPr>
        <w:jc w:val="both"/>
      </w:pPr>
      <w:r w:rsidRPr="003A6CDA">
        <w:t>Para garantizar un desarrollo ágil, colaborativo y adaptable a los cambios, se utilizó la metodología </w:t>
      </w:r>
      <w:r w:rsidRPr="003A6CDA">
        <w:rPr>
          <w:b/>
          <w:bCs/>
        </w:rPr>
        <w:t>SCRUM</w:t>
      </w:r>
      <w:r w:rsidRPr="003A6CDA">
        <w:t>. Aunque el proyecto fue desarrollado individualmente, se aplicaron los principios de SCRUM para la organización del trabajo:</w:t>
      </w:r>
    </w:p>
    <w:p w14:paraId="1A2A6020" w14:textId="77777777" w:rsidR="003A6CDA" w:rsidRPr="003A6CDA" w:rsidRDefault="003A6CDA" w:rsidP="003A6CDA">
      <w:pPr>
        <w:jc w:val="both"/>
      </w:pPr>
    </w:p>
    <w:p w14:paraId="4A8E616F" w14:textId="77777777" w:rsidR="003A6CDA" w:rsidRPr="003A6CDA" w:rsidRDefault="003A6CDA" w:rsidP="003A6CDA">
      <w:pPr>
        <w:numPr>
          <w:ilvl w:val="0"/>
          <w:numId w:val="18"/>
        </w:numPr>
        <w:jc w:val="both"/>
      </w:pPr>
      <w:r w:rsidRPr="003A6CDA">
        <w:rPr>
          <w:b/>
          <w:bCs/>
        </w:rPr>
        <w:t>Product Backlog:</w:t>
      </w:r>
      <w:r w:rsidRPr="003A6CDA">
        <w:t> Se elaboró un listado priorizado de todas las funcionalidades y requisitos de la aplicación (tanto para la parte pública como la privada).</w:t>
      </w:r>
    </w:p>
    <w:p w14:paraId="533CB843" w14:textId="77777777" w:rsidR="003A6CDA" w:rsidRPr="003A6CDA" w:rsidRDefault="003A6CDA" w:rsidP="003A6CDA">
      <w:pPr>
        <w:numPr>
          <w:ilvl w:val="0"/>
          <w:numId w:val="18"/>
        </w:numPr>
        <w:jc w:val="both"/>
      </w:pPr>
      <w:r w:rsidRPr="003A6CDA">
        <w:rPr>
          <w:b/>
          <w:bCs/>
        </w:rPr>
        <w:t>Sprints:</w:t>
      </w:r>
      <w:r w:rsidRPr="003A6CDA">
        <w:t> El desarrollo se dividió en iteraciones cortas (Sprints, por ejemplo, de dos semanas) donde se abordaba un conjunto de funcionalidades del Product Backlog.</w:t>
      </w:r>
    </w:p>
    <w:p w14:paraId="5B75D37B" w14:textId="77777777" w:rsidR="003A6CDA" w:rsidRPr="003A6CDA" w:rsidRDefault="003A6CDA" w:rsidP="003A6CDA">
      <w:pPr>
        <w:numPr>
          <w:ilvl w:val="0"/>
          <w:numId w:val="18"/>
        </w:numPr>
        <w:jc w:val="both"/>
      </w:pPr>
      <w:r w:rsidRPr="003A6CDA">
        <w:rPr>
          <w:b/>
          <w:bCs/>
        </w:rPr>
        <w:t>Sprint Planning:</w:t>
      </w:r>
      <w:r w:rsidRPr="003A6CDA">
        <w:t> Al inicio de cada Sprint, se seleccionaban las tareas a realizar.</w:t>
      </w:r>
    </w:p>
    <w:p w14:paraId="523EFA29" w14:textId="77777777" w:rsidR="003A6CDA" w:rsidRPr="003A6CDA" w:rsidRDefault="003A6CDA" w:rsidP="003A6CDA">
      <w:pPr>
        <w:numPr>
          <w:ilvl w:val="0"/>
          <w:numId w:val="18"/>
        </w:numPr>
        <w:jc w:val="both"/>
      </w:pPr>
      <w:r w:rsidRPr="003A6CDA">
        <w:rPr>
          <w:b/>
          <w:bCs/>
        </w:rPr>
        <w:t>Daily Scrum (simulado):</w:t>
      </w:r>
      <w:r w:rsidRPr="003A6CDA">
        <w:t> Se realizaba una revisión diaria del progreso, los obstáculos y la planificación para el día.</w:t>
      </w:r>
    </w:p>
    <w:p w14:paraId="550FE6FC" w14:textId="77777777" w:rsidR="003A6CDA" w:rsidRPr="003A6CDA" w:rsidRDefault="003A6CDA" w:rsidP="003A6CDA">
      <w:pPr>
        <w:numPr>
          <w:ilvl w:val="0"/>
          <w:numId w:val="18"/>
        </w:numPr>
        <w:jc w:val="both"/>
      </w:pPr>
      <w:r w:rsidRPr="003A6CDA">
        <w:rPr>
          <w:b/>
          <w:bCs/>
        </w:rPr>
        <w:t>Sprint Review:</w:t>
      </w:r>
      <w:r w:rsidRPr="003A6CDA">
        <w:t> Al finalizar cada Sprint, se revisaba el incremento funcional desarrollado.</w:t>
      </w:r>
    </w:p>
    <w:p w14:paraId="09033C6D" w14:textId="4A0A9771" w:rsidR="003A6CDA" w:rsidRPr="003A6CDA" w:rsidRDefault="003A6CDA" w:rsidP="003A6CDA">
      <w:pPr>
        <w:numPr>
          <w:ilvl w:val="0"/>
          <w:numId w:val="18"/>
        </w:numPr>
        <w:jc w:val="both"/>
      </w:pPr>
      <w:r w:rsidRPr="003A6CDA">
        <w:rPr>
          <w:b/>
          <w:bCs/>
        </w:rPr>
        <w:t>Sprint Retrospective (simulado):</w:t>
      </w:r>
      <w:r w:rsidRPr="003A6CDA">
        <w:t> Se reflexionaba sobre el proceso para identificar mejoras para los siguientes Sprints.</w:t>
      </w:r>
    </w:p>
    <w:p w14:paraId="0033D435" w14:textId="77777777" w:rsidR="003A6CDA" w:rsidRDefault="003A6CDA" w:rsidP="003A6CDA">
      <w:pPr>
        <w:jc w:val="both"/>
      </w:pPr>
    </w:p>
    <w:p w14:paraId="244F1603" w14:textId="75588C41" w:rsidR="003A6CDA" w:rsidRDefault="003A6CDA" w:rsidP="003A6CDA">
      <w:pPr>
        <w:jc w:val="both"/>
      </w:pPr>
      <w:r w:rsidRPr="003A6CDA">
        <w:t>Esta adaptación de SCRUM permitió un desarrollo incremental, facilitando la gestión de la complejidad del proyecto, la detección temprana de problemas y la adaptación a nuevas ideas o requisitos que pudieran surgir.</w:t>
      </w:r>
    </w:p>
    <w:p w14:paraId="47D5BA4D" w14:textId="77777777" w:rsidR="003A6CDA" w:rsidRPr="003A6CDA" w:rsidRDefault="003A6CDA" w:rsidP="003A6CDA">
      <w:pPr>
        <w:jc w:val="both"/>
      </w:pPr>
    </w:p>
    <w:p w14:paraId="090C3B7F" w14:textId="77777777" w:rsidR="003A6CDA" w:rsidRPr="003A6CDA" w:rsidRDefault="003A6CDA" w:rsidP="003A6CDA">
      <w:pPr>
        <w:jc w:val="both"/>
      </w:pPr>
      <w:r w:rsidRPr="003A6CDA">
        <w:t>La elección de SCRUM también se alinea con las directrices de evaluación del módulo de proyecto, que fomenta la aplicación de metodologías ágiles.</w:t>
      </w:r>
    </w:p>
    <w:p w14:paraId="0F8507C1" w14:textId="77777777" w:rsidR="003A6CDA" w:rsidRDefault="003A6CDA" w:rsidP="003A6CDA"/>
    <w:p w14:paraId="0152B42E" w14:textId="77777777" w:rsidR="003A6CDA" w:rsidRDefault="003A6CDA" w:rsidP="003A6CDA"/>
    <w:p w14:paraId="34927A4A" w14:textId="77777777" w:rsidR="003A6CDA" w:rsidRPr="003A6CDA" w:rsidRDefault="003A6CDA" w:rsidP="003A6CDA"/>
    <w:p w14:paraId="29F66A1F" w14:textId="007BC2CA" w:rsidR="00B23FAD" w:rsidRDefault="003A6CDA" w:rsidP="003A6CDA">
      <w:pPr>
        <w:pStyle w:val="Ttulo2"/>
        <w:rPr>
          <w:sz w:val="40"/>
          <w:szCs w:val="40"/>
        </w:rPr>
      </w:pPr>
      <w:bookmarkStart w:id="5" w:name="_Toc198032129"/>
      <w:r w:rsidRPr="003A6CDA">
        <w:rPr>
          <w:sz w:val="40"/>
          <w:szCs w:val="40"/>
        </w:rPr>
        <w:lastRenderedPageBreak/>
        <w:t>3.3. Descripción de los componentes de la aplicación</w:t>
      </w:r>
      <w:bookmarkEnd w:id="5"/>
    </w:p>
    <w:p w14:paraId="2F95277E" w14:textId="77777777" w:rsidR="003A6CDA" w:rsidRDefault="003A6CDA" w:rsidP="003A6CDA">
      <w:pPr>
        <w:pStyle w:val="Ttulo2"/>
        <w:rPr>
          <w:sz w:val="40"/>
          <w:szCs w:val="40"/>
        </w:rPr>
      </w:pPr>
    </w:p>
    <w:p w14:paraId="6A1878AE" w14:textId="21F3F799" w:rsidR="003A6CDA" w:rsidRDefault="003A6CDA" w:rsidP="003A6CDA">
      <w:pPr>
        <w:pStyle w:val="Ttulo3"/>
        <w:rPr>
          <w:sz w:val="36"/>
          <w:szCs w:val="36"/>
        </w:rPr>
      </w:pPr>
      <w:bookmarkStart w:id="6" w:name="_Toc198032130"/>
      <w:r w:rsidRPr="003A6CDA">
        <w:rPr>
          <w:sz w:val="36"/>
          <w:szCs w:val="36"/>
        </w:rPr>
        <w:t>3.3.1. Arquitectura General</w:t>
      </w:r>
      <w:bookmarkEnd w:id="6"/>
    </w:p>
    <w:p w14:paraId="46EAF1E4" w14:textId="77777777" w:rsidR="003A6CDA" w:rsidRDefault="003A6CDA" w:rsidP="003A6CDA">
      <w:pPr>
        <w:pStyle w:val="Ttulo3"/>
        <w:rPr>
          <w:sz w:val="36"/>
          <w:szCs w:val="36"/>
        </w:rPr>
      </w:pPr>
    </w:p>
    <w:p w14:paraId="29D66330" w14:textId="77777777" w:rsidR="003A6CDA" w:rsidRDefault="003A6CDA" w:rsidP="003A6CDA">
      <w:pPr>
        <w:jc w:val="both"/>
      </w:pPr>
      <w:r w:rsidRPr="003A6CDA">
        <w:t>La aplicación sigue una arquitectura cliente-servidor desacoplada, una práctica estándar en el desarrollo web moderno. Esta arquitectura promueve la separación de responsabilidades, la escalabilidad y la flexibilidad.</w:t>
      </w:r>
    </w:p>
    <w:p w14:paraId="2BF775AB" w14:textId="77777777" w:rsidR="003A6CDA" w:rsidRPr="003A6CDA" w:rsidRDefault="003A6CDA" w:rsidP="003A6CDA">
      <w:pPr>
        <w:jc w:val="both"/>
      </w:pPr>
    </w:p>
    <w:p w14:paraId="20A7FC5C" w14:textId="77777777" w:rsidR="003A6CDA" w:rsidRPr="003A6CDA" w:rsidRDefault="003A6CDA" w:rsidP="003A6CDA">
      <w:pPr>
        <w:numPr>
          <w:ilvl w:val="0"/>
          <w:numId w:val="19"/>
        </w:numPr>
        <w:spacing w:after="240"/>
        <w:jc w:val="both"/>
      </w:pPr>
      <w:r w:rsidRPr="003A6CDA">
        <w:rPr>
          <w:b/>
          <w:bCs/>
        </w:rPr>
        <w:t>Cliente (Frontend):</w:t>
      </w:r>
      <w:r w:rsidRPr="003A6CDA">
        <w:t> Es una Single Page Application (SPA) desarrollada con Angular. Se encarga de toda la lógica de presentación, la interacción con el usuario y la comunicación con el backend a través de llamadas HTTP a la API REST.</w:t>
      </w:r>
    </w:p>
    <w:p w14:paraId="678919AE" w14:textId="77777777" w:rsidR="003A6CDA" w:rsidRPr="003A6CDA" w:rsidRDefault="003A6CDA" w:rsidP="003A6CDA">
      <w:pPr>
        <w:numPr>
          <w:ilvl w:val="0"/>
          <w:numId w:val="19"/>
        </w:numPr>
        <w:spacing w:after="240"/>
        <w:jc w:val="both"/>
      </w:pPr>
      <w:r w:rsidRPr="003A6CDA">
        <w:rPr>
          <w:b/>
          <w:bCs/>
        </w:rPr>
        <w:t>Servidor (Backend):</w:t>
      </w:r>
      <w:r w:rsidRPr="003A6CDA">
        <w:t> Desarrollado con Symfony, expone una API RESTful que maneja toda la lógica de negocio, el acceso y la manipulación de datos, y la autenticación de usuarios.</w:t>
      </w:r>
    </w:p>
    <w:p w14:paraId="11AB1443" w14:textId="77777777" w:rsidR="003A6CDA" w:rsidRPr="003A6CDA" w:rsidRDefault="003A6CDA" w:rsidP="003A6CDA">
      <w:pPr>
        <w:numPr>
          <w:ilvl w:val="0"/>
          <w:numId w:val="19"/>
        </w:numPr>
        <w:spacing w:after="240"/>
        <w:jc w:val="both"/>
      </w:pPr>
      <w:r w:rsidRPr="003A6CDA">
        <w:rPr>
          <w:b/>
          <w:bCs/>
        </w:rPr>
        <w:t>Comunicación:</w:t>
      </w:r>
      <w:r w:rsidRPr="003A6CDA">
        <w:t> El frontend y el backend se comunican exclusivamente mediante peticiones HTTP. Los datos se intercambian en formato JSON.</w:t>
      </w:r>
    </w:p>
    <w:p w14:paraId="6B34FEF7" w14:textId="4402C02C" w:rsidR="003A6CDA" w:rsidRPr="003A6CDA" w:rsidRDefault="003A6CDA" w:rsidP="003A6CDA">
      <w:pPr>
        <w:numPr>
          <w:ilvl w:val="0"/>
          <w:numId w:val="19"/>
        </w:numPr>
        <w:spacing w:after="240"/>
        <w:jc w:val="both"/>
      </w:pPr>
      <w:r w:rsidRPr="003A6CDA">
        <w:rPr>
          <w:b/>
          <w:bCs/>
        </w:rPr>
        <w:t>Base de Datos:</w:t>
      </w:r>
      <w:r w:rsidRPr="003A6CDA">
        <w:t xml:space="preserve"> El backend utiliza Doctrine ORM para interactuar con una base de datos relacional </w:t>
      </w:r>
      <w:r>
        <w:t>MariaDB</w:t>
      </w:r>
      <w:r w:rsidRPr="003A6CDA">
        <w:t xml:space="preserve"> donde se persiste toda la información de la aplicación.</w:t>
      </w:r>
    </w:p>
    <w:p w14:paraId="2671E120" w14:textId="4F5A8B44" w:rsidR="003A6CDA" w:rsidRDefault="003A6CDA" w:rsidP="003A6CDA">
      <w:pPr>
        <w:numPr>
          <w:ilvl w:val="0"/>
          <w:numId w:val="19"/>
        </w:numPr>
        <w:spacing w:after="240"/>
        <w:jc w:val="both"/>
      </w:pPr>
      <w:r w:rsidRPr="003A6CDA">
        <w:rPr>
          <w:b/>
          <w:bCs/>
        </w:rPr>
        <w:t>Autenticación:</w:t>
      </w:r>
      <w:r w:rsidRPr="003A6CDA">
        <w:t> Se implementa un sistema de autenticación basado en JSON Web Tokens (JWT). El cliente envía las credenciales al backend, y si son válidas, el backend devuelve un JWT que el cliente almacenará y enviará en las cabeceras de las solicitudes subsiguientes para acceder a rutas protegidas.</w:t>
      </w:r>
    </w:p>
    <w:p w14:paraId="36458F21" w14:textId="7BFCA5CF" w:rsidR="003A6CDA" w:rsidRPr="003A6CDA" w:rsidRDefault="003A6CDA" w:rsidP="003A6CDA">
      <w:pPr>
        <w:jc w:val="both"/>
      </w:pPr>
      <w:r w:rsidRPr="003A6CDA">
        <w:t>Esta arquitectura permite que el frontend y el backend se desarrollen, desplieguen y escalen de forma independiente.</w:t>
      </w:r>
    </w:p>
    <w:p w14:paraId="45F16AE8" w14:textId="77777777" w:rsidR="003A6CDA" w:rsidRPr="003A6CDA" w:rsidRDefault="003A6CDA" w:rsidP="003A6CDA"/>
    <w:p w14:paraId="7EFFDEF2" w14:textId="77777777" w:rsidR="003A6CDA" w:rsidRDefault="003A6CDA" w:rsidP="008A470D">
      <w:pPr>
        <w:spacing w:after="200"/>
        <w:rPr>
          <w:rStyle w:val="Ttulo2Car"/>
          <w:rFonts w:eastAsiaTheme="minorEastAsia"/>
        </w:rPr>
      </w:pPr>
    </w:p>
    <w:p w14:paraId="5ADFCC81" w14:textId="3A15ABD6" w:rsidR="003A6CDA" w:rsidRDefault="008B64BD" w:rsidP="003A6CDA">
      <w:pPr>
        <w:pStyle w:val="Ttulo3"/>
        <w:rPr>
          <w:sz w:val="36"/>
          <w:szCs w:val="36"/>
        </w:rPr>
      </w:pPr>
      <w:bookmarkStart w:id="7" w:name="_Toc198032131"/>
      <w:r>
        <w:rPr>
          <w:noProof/>
        </w:rPr>
        <w:lastRenderedPageBreak/>
        <w:drawing>
          <wp:anchor distT="0" distB="0" distL="114300" distR="114300" simplePos="0" relativeHeight="251663360" behindDoc="0" locked="0" layoutInCell="1" allowOverlap="1" wp14:anchorId="6D6117ED" wp14:editId="41FCF333">
            <wp:simplePos x="0" y="0"/>
            <wp:positionH relativeFrom="column">
              <wp:posOffset>5464796</wp:posOffset>
            </wp:positionH>
            <wp:positionV relativeFrom="paragraph">
              <wp:posOffset>-739654</wp:posOffset>
            </wp:positionV>
            <wp:extent cx="1148755" cy="1204913"/>
            <wp:effectExtent l="0" t="0" r="0" b="1905"/>
            <wp:wrapNone/>
            <wp:docPr id="1529606275" name="Imagen 18" descr="Mis primeros pasos de ‘newbie’ en AngularJs | Lógica Altern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06275" name="Imagen 18" descr="Mis primeros pasos de ‘newbie’ en AngularJs | Lógica Alternativa"/>
                    <pic:cNvPicPr>
                      <a:picLocks noChangeAspect="1"/>
                    </pic:cNvPicPr>
                  </pic:nvPicPr>
                  <pic:blipFill>
                    <a:blip r:embed="rId16">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1148755" cy="1204913"/>
                    </a:xfrm>
                    <a:prstGeom prst="rect">
                      <a:avLst/>
                    </a:prstGeom>
                  </pic:spPr>
                </pic:pic>
              </a:graphicData>
            </a:graphic>
            <wp14:sizeRelH relativeFrom="margin">
              <wp14:pctWidth>0</wp14:pctWidth>
            </wp14:sizeRelH>
            <wp14:sizeRelV relativeFrom="margin">
              <wp14:pctHeight>0</wp14:pctHeight>
            </wp14:sizeRelV>
          </wp:anchor>
        </w:drawing>
      </w:r>
      <w:r w:rsidR="003A6CDA" w:rsidRPr="003A6CDA">
        <w:rPr>
          <w:sz w:val="36"/>
          <w:szCs w:val="36"/>
        </w:rPr>
        <w:t>3.3.2. Frontend (Angular)</w:t>
      </w:r>
      <w:bookmarkEnd w:id="7"/>
    </w:p>
    <w:p w14:paraId="17EC2901" w14:textId="7A8C0AE7" w:rsidR="003A6CDA" w:rsidRDefault="003A6CDA" w:rsidP="003A6CDA">
      <w:pPr>
        <w:pStyle w:val="Ttulo3"/>
        <w:rPr>
          <w:sz w:val="36"/>
          <w:szCs w:val="36"/>
        </w:rPr>
      </w:pPr>
    </w:p>
    <w:p w14:paraId="3D278C8A" w14:textId="171274C0" w:rsidR="003A6CDA" w:rsidRDefault="003A6CDA" w:rsidP="00D5726A">
      <w:pPr>
        <w:jc w:val="both"/>
      </w:pPr>
      <w:r w:rsidRPr="003A6CDA">
        <w:t>La parte pública y privada del cliente web se ha desarrollado utilizando el framework </w:t>
      </w:r>
      <w:r w:rsidRPr="003A6CDA">
        <w:rPr>
          <w:b/>
          <w:bCs/>
        </w:rPr>
        <w:t>Angular</w:t>
      </w:r>
      <w:r w:rsidRPr="003A6CDA">
        <w:t> (versión ~19.2.0), basado en TypeScript.</w:t>
      </w:r>
    </w:p>
    <w:p w14:paraId="61E26EFE" w14:textId="77777777" w:rsidR="00D5726A" w:rsidRDefault="00D5726A" w:rsidP="00D5726A">
      <w:pPr>
        <w:jc w:val="both"/>
      </w:pPr>
    </w:p>
    <w:p w14:paraId="26F3A00C" w14:textId="04D1C7C3" w:rsidR="00D5726A" w:rsidRDefault="00D5726A" w:rsidP="00D5726A">
      <w:pPr>
        <w:jc w:val="both"/>
      </w:pPr>
      <w:r w:rsidRPr="00D5726A">
        <w:t>El diseño del frontend se ha enfocado en ofrecer una experiencia de usuario intuitiva</w:t>
      </w:r>
      <w:r>
        <w:t>, accesible</w:t>
      </w:r>
      <w:r w:rsidRPr="00D5726A">
        <w:t>, con una navegación clara y un rendimiento óptimo.</w:t>
      </w:r>
    </w:p>
    <w:p w14:paraId="14A482E7" w14:textId="77777777" w:rsidR="003A6CDA" w:rsidRPr="003A6CDA" w:rsidRDefault="003A6CDA" w:rsidP="003A6CDA"/>
    <w:p w14:paraId="55E00117" w14:textId="7375587B" w:rsidR="00D5726A" w:rsidRPr="003A6CDA" w:rsidRDefault="003A6CDA" w:rsidP="00D5726A">
      <w:pPr>
        <w:pStyle w:val="Prrafodelista"/>
        <w:numPr>
          <w:ilvl w:val="0"/>
          <w:numId w:val="21"/>
        </w:numPr>
        <w:jc w:val="both"/>
      </w:pPr>
      <w:r w:rsidRPr="00D5726A">
        <w:rPr>
          <w:b/>
          <w:bCs/>
        </w:rPr>
        <w:t>Tecnologías y Librerías Clave:</w:t>
      </w:r>
    </w:p>
    <w:p w14:paraId="1BA4EFB1" w14:textId="77777777" w:rsidR="003A6CDA" w:rsidRDefault="003A6CDA" w:rsidP="00D5726A">
      <w:pPr>
        <w:pStyle w:val="Prrafodelista"/>
        <w:numPr>
          <w:ilvl w:val="1"/>
          <w:numId w:val="21"/>
        </w:numPr>
        <w:jc w:val="both"/>
      </w:pPr>
      <w:r w:rsidRPr="00D5726A">
        <w:rPr>
          <w:b/>
          <w:bCs/>
        </w:rPr>
        <w:t>Angular Core:</w:t>
      </w:r>
      <w:r w:rsidRPr="003A6CDA">
        <w:t> Para la estructura fundamental de la aplicación, componentes, directivas, servicios, inyección de dependencias, etc.</w:t>
      </w:r>
    </w:p>
    <w:p w14:paraId="38639318" w14:textId="77777777" w:rsidR="00D5726A" w:rsidRPr="003A6CDA" w:rsidRDefault="00D5726A" w:rsidP="00D5726A">
      <w:pPr>
        <w:pStyle w:val="Prrafodelista"/>
        <w:ind w:left="1440"/>
        <w:jc w:val="both"/>
      </w:pPr>
    </w:p>
    <w:p w14:paraId="218C1266" w14:textId="77777777" w:rsidR="003A6CDA" w:rsidRDefault="003A6CDA" w:rsidP="00D5726A">
      <w:pPr>
        <w:pStyle w:val="Prrafodelista"/>
        <w:numPr>
          <w:ilvl w:val="1"/>
          <w:numId w:val="21"/>
        </w:numPr>
        <w:jc w:val="both"/>
      </w:pPr>
      <w:r w:rsidRPr="00D5726A">
        <w:rPr>
          <w:b/>
          <w:bCs/>
        </w:rPr>
        <w:t>Angular Router:</w:t>
      </w:r>
      <w:r w:rsidRPr="003A6CDA">
        <w:t> Para gestionar la navegación entre las diferentes vistas (páginas) de la aplicación.</w:t>
      </w:r>
    </w:p>
    <w:p w14:paraId="6CF79512" w14:textId="77777777" w:rsidR="00D5726A" w:rsidRPr="003A6CDA" w:rsidRDefault="00D5726A" w:rsidP="00D5726A">
      <w:pPr>
        <w:pStyle w:val="Prrafodelista"/>
        <w:ind w:left="1440"/>
        <w:jc w:val="both"/>
      </w:pPr>
    </w:p>
    <w:p w14:paraId="15AA9645" w14:textId="77777777" w:rsidR="003A6CDA" w:rsidRDefault="003A6CDA" w:rsidP="00D5726A">
      <w:pPr>
        <w:pStyle w:val="Prrafodelista"/>
        <w:numPr>
          <w:ilvl w:val="1"/>
          <w:numId w:val="21"/>
        </w:numPr>
        <w:jc w:val="both"/>
      </w:pPr>
      <w:r w:rsidRPr="00D5726A">
        <w:rPr>
          <w:b/>
          <w:bCs/>
        </w:rPr>
        <w:t>RxJS:</w:t>
      </w:r>
      <w:r w:rsidRPr="003A6CDA">
        <w:t> Para la programación reactiva, manejo de eventos asíncronos y flujos de datos, especialmente en la comunicación con la API.</w:t>
      </w:r>
    </w:p>
    <w:p w14:paraId="7431396E" w14:textId="77777777" w:rsidR="00D5726A" w:rsidRPr="003A6CDA" w:rsidRDefault="00D5726A" w:rsidP="00D5726A">
      <w:pPr>
        <w:pStyle w:val="Prrafodelista"/>
        <w:ind w:left="1440"/>
        <w:jc w:val="both"/>
      </w:pPr>
    </w:p>
    <w:p w14:paraId="4C5385EB" w14:textId="77777777" w:rsidR="003A6CDA" w:rsidRDefault="003A6CDA" w:rsidP="00D5726A">
      <w:pPr>
        <w:pStyle w:val="Prrafodelista"/>
        <w:numPr>
          <w:ilvl w:val="1"/>
          <w:numId w:val="21"/>
        </w:numPr>
        <w:spacing w:after="240"/>
        <w:jc w:val="both"/>
      </w:pPr>
      <w:r w:rsidRPr="00D5726A">
        <w:rPr>
          <w:b/>
          <w:bCs/>
        </w:rPr>
        <w:t>Bootstrap (^5.3.3) y @ng-bootstrap/ng-bootstrap (^18.0.0):</w:t>
      </w:r>
      <w:r w:rsidRPr="003A6CDA">
        <w:t> Para la maquetación y los componentes de interfaz de usuario (modales, calendarios, paginación, etc.), asegurando un diseño moderno, responsive y consistente. Se utilizan también Bootstrap Icons para la iconografía.</w:t>
      </w:r>
    </w:p>
    <w:p w14:paraId="78542354" w14:textId="77777777" w:rsidR="00D5726A" w:rsidRPr="003A6CDA" w:rsidRDefault="00D5726A" w:rsidP="00D5726A">
      <w:pPr>
        <w:pStyle w:val="Prrafodelista"/>
        <w:spacing w:after="240"/>
        <w:ind w:left="1440"/>
        <w:jc w:val="both"/>
      </w:pPr>
    </w:p>
    <w:p w14:paraId="3B4572B2" w14:textId="77777777" w:rsidR="003A6CDA" w:rsidRDefault="003A6CDA" w:rsidP="00D5726A">
      <w:pPr>
        <w:pStyle w:val="Prrafodelista"/>
        <w:numPr>
          <w:ilvl w:val="1"/>
          <w:numId w:val="21"/>
        </w:numPr>
        <w:jc w:val="both"/>
      </w:pPr>
      <w:r w:rsidRPr="00D5726A">
        <w:rPr>
          <w:b/>
          <w:bCs/>
        </w:rPr>
        <w:t>Angular Forms:</w:t>
      </w:r>
      <w:r w:rsidRPr="003A6CDA">
        <w:t> Para la creación y validación de formularios, tanto en la parte pública (reservas) como en la privada (gestión de clientes, check-in).</w:t>
      </w:r>
    </w:p>
    <w:p w14:paraId="2E3B79A1" w14:textId="631E78CF" w:rsidR="00D5726A" w:rsidRPr="00D5726A" w:rsidRDefault="00D5726A" w:rsidP="00D5726A">
      <w:pPr>
        <w:spacing w:after="200"/>
        <w:rPr>
          <w:b/>
          <w:bCs/>
        </w:rPr>
      </w:pPr>
      <w:r>
        <w:rPr>
          <w:b/>
          <w:bCs/>
        </w:rPr>
        <w:br w:type="page"/>
      </w:r>
    </w:p>
    <w:p w14:paraId="6B412E2A" w14:textId="42027DFD" w:rsidR="00D5726A" w:rsidRPr="003A6CDA" w:rsidRDefault="003A6CDA" w:rsidP="00D5726A">
      <w:pPr>
        <w:pStyle w:val="Prrafodelista"/>
        <w:numPr>
          <w:ilvl w:val="0"/>
          <w:numId w:val="21"/>
        </w:numPr>
        <w:jc w:val="both"/>
      </w:pPr>
      <w:r w:rsidRPr="00D5726A">
        <w:rPr>
          <w:b/>
          <w:bCs/>
        </w:rPr>
        <w:lastRenderedPageBreak/>
        <w:t>Estructura:</w:t>
      </w:r>
    </w:p>
    <w:p w14:paraId="319D8738" w14:textId="3FA0E2C5" w:rsidR="003A6CDA" w:rsidRDefault="003A6CDA" w:rsidP="00D5726A">
      <w:pPr>
        <w:pStyle w:val="Prrafodelista"/>
        <w:numPr>
          <w:ilvl w:val="1"/>
          <w:numId w:val="21"/>
        </w:numPr>
        <w:jc w:val="both"/>
      </w:pPr>
      <w:r w:rsidRPr="00D5726A">
        <w:rPr>
          <w:b/>
          <w:bCs/>
        </w:rPr>
        <w:t>Componentes:</w:t>
      </w:r>
      <w:r w:rsidRPr="003A6CDA">
        <w:t> La interfaz se construye a base de componentes reutilizables (ej. HeaderComponent, FooterComponent, </w:t>
      </w:r>
      <w:r w:rsidR="00D5726A">
        <w:t>LoaderComponent</w:t>
      </w:r>
      <w:r w:rsidRPr="003A6CDA">
        <w:t>).</w:t>
      </w:r>
    </w:p>
    <w:p w14:paraId="74A54633" w14:textId="77777777" w:rsidR="00D5726A" w:rsidRPr="003A6CDA" w:rsidRDefault="00D5726A" w:rsidP="00D5726A">
      <w:pPr>
        <w:pStyle w:val="Prrafodelista"/>
        <w:ind w:left="1440"/>
        <w:jc w:val="both"/>
      </w:pPr>
    </w:p>
    <w:p w14:paraId="03594358" w14:textId="77777777" w:rsidR="003A6CDA" w:rsidRDefault="003A6CDA" w:rsidP="00D5726A">
      <w:pPr>
        <w:pStyle w:val="Prrafodelista"/>
        <w:numPr>
          <w:ilvl w:val="1"/>
          <w:numId w:val="21"/>
        </w:numPr>
        <w:jc w:val="both"/>
      </w:pPr>
      <w:r w:rsidRPr="00D5726A">
        <w:rPr>
          <w:b/>
          <w:bCs/>
        </w:rPr>
        <w:t>Servicios:</w:t>
      </w:r>
      <w:r w:rsidRPr="003A6CDA">
        <w:t> La lógica de negocio y la comunicación con la API del backend se encapsulan en servicios (ej. AuthService, BookingService, RoomService).</w:t>
      </w:r>
    </w:p>
    <w:p w14:paraId="57837578" w14:textId="77777777" w:rsidR="00D5726A" w:rsidRPr="003A6CDA" w:rsidRDefault="00D5726A" w:rsidP="00D5726A">
      <w:pPr>
        <w:ind w:left="1440"/>
        <w:jc w:val="both"/>
      </w:pPr>
    </w:p>
    <w:p w14:paraId="12792BD6" w14:textId="77777777" w:rsidR="003A6CDA" w:rsidRDefault="003A6CDA" w:rsidP="00D5726A">
      <w:pPr>
        <w:pStyle w:val="Prrafodelista"/>
        <w:numPr>
          <w:ilvl w:val="1"/>
          <w:numId w:val="21"/>
        </w:numPr>
        <w:jc w:val="both"/>
      </w:pPr>
      <w:r w:rsidRPr="00D5726A">
        <w:rPr>
          <w:b/>
          <w:bCs/>
        </w:rPr>
        <w:t>Modelos:</w:t>
      </w:r>
      <w:r w:rsidRPr="003A6CDA">
        <w:t> Se definen interfaces o clases TypeScript para representar las entidades de datos (ej. User, Room, Booking).</w:t>
      </w:r>
    </w:p>
    <w:p w14:paraId="1B9E9A68" w14:textId="77777777" w:rsidR="00D5726A" w:rsidRPr="003A6CDA" w:rsidRDefault="00D5726A" w:rsidP="00D5726A">
      <w:pPr>
        <w:pStyle w:val="Prrafodelista"/>
        <w:ind w:left="1440"/>
        <w:jc w:val="both"/>
      </w:pPr>
    </w:p>
    <w:p w14:paraId="4D93724E" w14:textId="77777777" w:rsidR="003A6CDA" w:rsidRDefault="003A6CDA" w:rsidP="00D5726A">
      <w:pPr>
        <w:pStyle w:val="Prrafodelista"/>
        <w:numPr>
          <w:ilvl w:val="1"/>
          <w:numId w:val="21"/>
        </w:numPr>
        <w:spacing w:after="240"/>
        <w:jc w:val="both"/>
      </w:pPr>
      <w:r w:rsidRPr="00D5726A">
        <w:rPr>
          <w:b/>
          <w:bCs/>
        </w:rPr>
        <w:t>Páginas/Vistas:</w:t>
      </w:r>
      <w:r w:rsidRPr="003A6CDA">
        <w:t> Componentes de nivel superior que representan las diferentes secciones de la aplicación (ej. HomePage, RoomsPage, AdminDashboardPage).</w:t>
      </w:r>
    </w:p>
    <w:p w14:paraId="3DFC4B9A" w14:textId="77777777" w:rsidR="00D5726A" w:rsidRPr="003A6CDA" w:rsidRDefault="00D5726A" w:rsidP="00D5726A">
      <w:pPr>
        <w:pStyle w:val="Prrafodelista"/>
        <w:spacing w:after="240"/>
        <w:ind w:left="1440"/>
        <w:jc w:val="both"/>
      </w:pPr>
    </w:p>
    <w:p w14:paraId="2C94F1B4" w14:textId="1141C8DE" w:rsidR="003A6CDA" w:rsidRPr="003A6CDA" w:rsidRDefault="003A6CDA" w:rsidP="00D5726A">
      <w:pPr>
        <w:pStyle w:val="Prrafodelista"/>
        <w:numPr>
          <w:ilvl w:val="0"/>
          <w:numId w:val="21"/>
        </w:numPr>
        <w:jc w:val="both"/>
      </w:pPr>
      <w:r w:rsidRPr="00D5726A">
        <w:rPr>
          <w:b/>
          <w:bCs/>
        </w:rPr>
        <w:t>Funcionalidades Implementadas</w:t>
      </w:r>
      <w:r w:rsidR="00D5726A">
        <w:rPr>
          <w:b/>
          <w:bCs/>
        </w:rPr>
        <w:t>:</w:t>
      </w:r>
    </w:p>
    <w:p w14:paraId="69095849" w14:textId="77777777" w:rsidR="003A6CDA" w:rsidRPr="003A6CDA" w:rsidRDefault="003A6CDA" w:rsidP="00D5726A">
      <w:pPr>
        <w:pStyle w:val="Prrafodelista"/>
        <w:numPr>
          <w:ilvl w:val="1"/>
          <w:numId w:val="21"/>
        </w:numPr>
        <w:jc w:val="both"/>
      </w:pPr>
      <w:r w:rsidRPr="00D5726A">
        <w:rPr>
          <w:b/>
          <w:bCs/>
        </w:rPr>
        <w:t>Parte Pública:</w:t>
      </w:r>
    </w:p>
    <w:p w14:paraId="268CD6D1" w14:textId="77777777" w:rsidR="003A6CDA" w:rsidRPr="003A6CDA" w:rsidRDefault="003A6CDA" w:rsidP="00D5726A">
      <w:pPr>
        <w:pStyle w:val="Prrafodelista"/>
        <w:numPr>
          <w:ilvl w:val="2"/>
          <w:numId w:val="21"/>
        </w:numPr>
        <w:jc w:val="both"/>
      </w:pPr>
      <w:r w:rsidRPr="003A6CDA">
        <w:t>Página de inicio atractiva y centrada en la UX.</w:t>
      </w:r>
    </w:p>
    <w:p w14:paraId="0419D1CB" w14:textId="77777777" w:rsidR="003A6CDA" w:rsidRPr="003A6CDA" w:rsidRDefault="003A6CDA" w:rsidP="00D5726A">
      <w:pPr>
        <w:pStyle w:val="Prrafodelista"/>
        <w:numPr>
          <w:ilvl w:val="2"/>
          <w:numId w:val="21"/>
        </w:numPr>
        <w:jc w:val="both"/>
      </w:pPr>
      <w:r w:rsidRPr="003A6CDA">
        <w:t>Sección de información sobre el hotel.</w:t>
      </w:r>
    </w:p>
    <w:p w14:paraId="6D91FF42" w14:textId="77777777" w:rsidR="003A6CDA" w:rsidRPr="003A6CDA" w:rsidRDefault="003A6CDA" w:rsidP="00D5726A">
      <w:pPr>
        <w:pStyle w:val="Prrafodelista"/>
        <w:numPr>
          <w:ilvl w:val="2"/>
          <w:numId w:val="21"/>
        </w:numPr>
        <w:jc w:val="both"/>
      </w:pPr>
      <w:r w:rsidRPr="003A6CDA">
        <w:t>Catálogo de tipos de habitaciones con detalles y precios.</w:t>
      </w:r>
    </w:p>
    <w:p w14:paraId="14FA6EC1" w14:textId="77777777" w:rsidR="003A6CDA" w:rsidRPr="003A6CDA" w:rsidRDefault="003A6CDA" w:rsidP="00D5726A">
      <w:pPr>
        <w:pStyle w:val="Prrafodelista"/>
        <w:numPr>
          <w:ilvl w:val="2"/>
          <w:numId w:val="21"/>
        </w:numPr>
        <w:jc w:val="both"/>
      </w:pPr>
      <w:r w:rsidRPr="003A6CDA">
        <w:t>Formulario para realizar reservas.</w:t>
      </w:r>
    </w:p>
    <w:p w14:paraId="6677AB9E" w14:textId="77777777" w:rsidR="003A6CDA" w:rsidRPr="003A6CDA" w:rsidRDefault="003A6CDA" w:rsidP="00D5726A">
      <w:pPr>
        <w:pStyle w:val="Prrafodelista"/>
        <w:numPr>
          <w:ilvl w:val="1"/>
          <w:numId w:val="21"/>
        </w:numPr>
        <w:jc w:val="both"/>
      </w:pPr>
      <w:r w:rsidRPr="00D5726A">
        <w:rPr>
          <w:b/>
          <w:bCs/>
        </w:rPr>
        <w:t>Parte Privada (Dashboard):</w:t>
      </w:r>
    </w:p>
    <w:p w14:paraId="17FFAD82" w14:textId="77777777" w:rsidR="003A6CDA" w:rsidRPr="003A6CDA" w:rsidRDefault="003A6CDA" w:rsidP="00D5726A">
      <w:pPr>
        <w:pStyle w:val="Prrafodelista"/>
        <w:numPr>
          <w:ilvl w:val="2"/>
          <w:numId w:val="21"/>
        </w:numPr>
        <w:jc w:val="both"/>
      </w:pPr>
      <w:r w:rsidRPr="003A6CDA">
        <w:t>Login seguro para trabajadores y administradores.</w:t>
      </w:r>
    </w:p>
    <w:p w14:paraId="46B0174A" w14:textId="77777777" w:rsidR="003A6CDA" w:rsidRPr="003A6CDA" w:rsidRDefault="003A6CDA" w:rsidP="00D5726A">
      <w:pPr>
        <w:pStyle w:val="Prrafodelista"/>
        <w:numPr>
          <w:ilvl w:val="2"/>
          <w:numId w:val="21"/>
        </w:numPr>
        <w:jc w:val="both"/>
      </w:pPr>
      <w:r w:rsidRPr="003A6CDA">
        <w:t>Gestión de check-in y check-out de huéspedes.</w:t>
      </w:r>
    </w:p>
    <w:p w14:paraId="6C7A3B29" w14:textId="77777777" w:rsidR="003A6CDA" w:rsidRPr="003A6CDA" w:rsidRDefault="003A6CDA" w:rsidP="00D5726A">
      <w:pPr>
        <w:pStyle w:val="Prrafodelista"/>
        <w:numPr>
          <w:ilvl w:val="2"/>
          <w:numId w:val="21"/>
        </w:numPr>
        <w:jc w:val="both"/>
      </w:pPr>
      <w:r w:rsidRPr="003A6CDA">
        <w:t>Registro, consulta y administración de la información de los clientes.</w:t>
      </w:r>
    </w:p>
    <w:p w14:paraId="283C8676" w14:textId="77777777" w:rsidR="003A6CDA" w:rsidRPr="003A6CDA" w:rsidRDefault="003A6CDA" w:rsidP="00D5726A">
      <w:pPr>
        <w:pStyle w:val="Prrafodelista"/>
        <w:numPr>
          <w:ilvl w:val="2"/>
          <w:numId w:val="21"/>
        </w:numPr>
        <w:jc w:val="both"/>
      </w:pPr>
      <w:r w:rsidRPr="003A6CDA">
        <w:t>Listado y gestión de reservas.</w:t>
      </w:r>
    </w:p>
    <w:p w14:paraId="3E105F4B" w14:textId="1B1C5356" w:rsidR="003A6CDA" w:rsidRPr="00D5726A" w:rsidRDefault="003A6CDA" w:rsidP="003A6CDA">
      <w:pPr>
        <w:pStyle w:val="Prrafodelista"/>
        <w:numPr>
          <w:ilvl w:val="2"/>
          <w:numId w:val="21"/>
        </w:numPr>
        <w:jc w:val="both"/>
        <w:rPr>
          <w:rStyle w:val="Ttulo2Car"/>
          <w:rFonts w:asciiTheme="minorHAnsi" w:eastAsiaTheme="minorEastAsia" w:hAnsiTheme="minorHAnsi" w:cstheme="minorBidi"/>
          <w:b w:val="0"/>
          <w:sz w:val="32"/>
        </w:rPr>
      </w:pPr>
      <w:r w:rsidRPr="003A6CDA">
        <w:t>El diseño del frontend se ha enfocado en ofrecer una experiencia de usuario intuitiva, con una navegación clara y un rendimiento óptimo</w:t>
      </w:r>
      <w:r w:rsidR="00D5726A">
        <w:t>.</w:t>
      </w:r>
    </w:p>
    <w:p w14:paraId="194FA430" w14:textId="77777777" w:rsidR="00D5726A" w:rsidRDefault="00D5726A" w:rsidP="00D5726A">
      <w:pPr>
        <w:pStyle w:val="Ttulo3"/>
        <w:rPr>
          <w:sz w:val="36"/>
          <w:szCs w:val="32"/>
        </w:rPr>
      </w:pPr>
    </w:p>
    <w:p w14:paraId="53FF6725" w14:textId="1FA85EF5" w:rsidR="00D5726A" w:rsidRPr="00D5726A" w:rsidRDefault="00D5726A" w:rsidP="00D5726A">
      <w:pPr>
        <w:pStyle w:val="Ttulo3"/>
        <w:rPr>
          <w:sz w:val="36"/>
          <w:szCs w:val="32"/>
        </w:rPr>
      </w:pPr>
      <w:bookmarkStart w:id="8" w:name="_Toc198032132"/>
      <w:r w:rsidRPr="00D5726A">
        <w:rPr>
          <w:sz w:val="36"/>
          <w:szCs w:val="32"/>
        </w:rPr>
        <w:lastRenderedPageBreak/>
        <w:t>3.3.3. Mockups y Diseño de Interfaz</w:t>
      </w:r>
      <w:bookmarkEnd w:id="8"/>
    </w:p>
    <w:p w14:paraId="47BFF4DE" w14:textId="77777777" w:rsidR="00D5726A" w:rsidRDefault="00D5726A" w:rsidP="00D5726A"/>
    <w:p w14:paraId="0824C9EA" w14:textId="3C2A8F15" w:rsidR="00D5726A" w:rsidRPr="00D5726A" w:rsidRDefault="00D5726A" w:rsidP="00D5726A">
      <w:pPr>
        <w:jc w:val="both"/>
      </w:pPr>
      <w:r w:rsidRPr="00D5726A">
        <w:t>El diseño de la interfaz de usuario (UI) y la experiencia de usuario (UX) han sido consideraciones primordiales durante el desarrollo del frontend. El objetivo era crear una aplicación visualmente atractiva, fácil de usar y que transmitiera profesionalidad.</w:t>
      </w:r>
    </w:p>
    <w:p w14:paraId="56D98720" w14:textId="77777777" w:rsidR="00D5726A" w:rsidRPr="00D5726A" w:rsidRDefault="00D5726A" w:rsidP="00D5726A">
      <w:pPr>
        <w:spacing w:after="200"/>
        <w:rPr>
          <w:rFonts w:asciiTheme="majorHAnsi" w:hAnsiTheme="majorHAnsi" w:cs="Times New Roman"/>
          <w:b/>
          <w:sz w:val="36"/>
          <w:szCs w:val="36"/>
        </w:rPr>
      </w:pPr>
    </w:p>
    <w:p w14:paraId="0662D6D3" w14:textId="6B527EDB" w:rsidR="00D5726A" w:rsidRPr="00D5726A" w:rsidRDefault="00D5726A" w:rsidP="00D5726A">
      <w:pPr>
        <w:numPr>
          <w:ilvl w:val="0"/>
          <w:numId w:val="22"/>
        </w:numPr>
        <w:spacing w:after="200"/>
        <w:rPr>
          <w:rFonts w:asciiTheme="majorHAnsi" w:hAnsiTheme="majorHAnsi" w:cs="Times New Roman"/>
          <w:b/>
          <w:sz w:val="36"/>
          <w:szCs w:val="36"/>
        </w:rPr>
      </w:pPr>
      <w:r w:rsidRPr="00D5726A">
        <w:rPr>
          <w:rFonts w:asciiTheme="majorHAnsi" w:hAnsiTheme="majorHAnsi" w:cs="Times New Roman"/>
          <w:b/>
          <w:bCs/>
          <w:sz w:val="36"/>
          <w:szCs w:val="36"/>
        </w:rPr>
        <w:t>Principios de Diseño:</w:t>
      </w:r>
    </w:p>
    <w:p w14:paraId="18D814B4" w14:textId="77777777" w:rsidR="00D5726A" w:rsidRPr="00D5726A" w:rsidRDefault="00D5726A" w:rsidP="00D5726A">
      <w:pPr>
        <w:pStyle w:val="Prrafodelista"/>
        <w:numPr>
          <w:ilvl w:val="1"/>
          <w:numId w:val="22"/>
        </w:numPr>
        <w:jc w:val="both"/>
      </w:pPr>
      <w:r w:rsidRPr="00D5726A">
        <w:rPr>
          <w:b/>
        </w:rPr>
        <w:t>Modernidad y Simplicidad</w:t>
      </w:r>
      <w:r w:rsidRPr="00D5726A">
        <w:rPr>
          <w:bCs/>
        </w:rPr>
        <w:t>:</w:t>
      </w:r>
      <w:r w:rsidRPr="00D5726A">
        <w:t> Se optó por un diseño limpio, con un uso adecuado del espacio en blanco para evitar la sobrecarga visual.</w:t>
      </w:r>
    </w:p>
    <w:p w14:paraId="349EEBC6" w14:textId="77777777" w:rsidR="00D5726A" w:rsidRPr="00D5726A" w:rsidRDefault="00D5726A" w:rsidP="00D5726A">
      <w:pPr>
        <w:numPr>
          <w:ilvl w:val="1"/>
          <w:numId w:val="22"/>
        </w:numPr>
        <w:spacing w:after="200"/>
        <w:jc w:val="both"/>
        <w:rPr>
          <w:rFonts w:asciiTheme="majorHAnsi" w:hAnsiTheme="majorHAnsi" w:cs="Times New Roman"/>
          <w:b/>
          <w:sz w:val="52"/>
        </w:rPr>
      </w:pPr>
      <w:r w:rsidRPr="00D5726A">
        <w:rPr>
          <w:b/>
          <w:bCs/>
        </w:rPr>
        <w:t>Consistencia:</w:t>
      </w:r>
      <w:r w:rsidRPr="00D5726A">
        <w:rPr>
          <w:rFonts w:asciiTheme="majorHAnsi" w:hAnsiTheme="majorHAnsi" w:cs="Times New Roman"/>
          <w:b/>
          <w:sz w:val="52"/>
        </w:rPr>
        <w:t> </w:t>
      </w:r>
      <w:r w:rsidRPr="00D5726A">
        <w:t>Se mantiene una coherencia visual en todos los elementos de la interfaz (botones, tipografía, colores, espaciado) tanto en la parte pública como en la privada. El header y footer son consistentes a lo largo de la navegación.</w:t>
      </w:r>
    </w:p>
    <w:p w14:paraId="4FC7CF1D" w14:textId="77777777" w:rsidR="00D5726A" w:rsidRPr="00D5726A" w:rsidRDefault="00D5726A" w:rsidP="00D5726A">
      <w:pPr>
        <w:numPr>
          <w:ilvl w:val="1"/>
          <w:numId w:val="22"/>
        </w:numPr>
        <w:spacing w:after="200"/>
        <w:jc w:val="both"/>
        <w:rPr>
          <w:rFonts w:asciiTheme="majorHAnsi" w:hAnsiTheme="majorHAnsi" w:cs="Times New Roman"/>
          <w:b/>
          <w:sz w:val="52"/>
        </w:rPr>
      </w:pPr>
      <w:r w:rsidRPr="00D5726A">
        <w:rPr>
          <w:b/>
          <w:bCs/>
        </w:rPr>
        <w:t>Usabilidad:</w:t>
      </w:r>
      <w:r w:rsidRPr="00D5726A">
        <w:rPr>
          <w:rFonts w:asciiTheme="majorHAnsi" w:hAnsiTheme="majorHAnsi" w:cs="Times New Roman"/>
          <w:b/>
          <w:sz w:val="52"/>
        </w:rPr>
        <w:t> </w:t>
      </w:r>
      <w:r w:rsidRPr="00D5726A">
        <w:t>Se priorizó la facilidad de navegación y la claridad en la presentación de la información. Los flujos de usuario, como el proceso de reserva o el check-in, se diseñaron para ser intuitivos.</w:t>
      </w:r>
    </w:p>
    <w:p w14:paraId="3F61709D" w14:textId="77777777" w:rsidR="00D5726A" w:rsidRPr="00D5726A" w:rsidRDefault="00D5726A" w:rsidP="00D5726A">
      <w:pPr>
        <w:numPr>
          <w:ilvl w:val="1"/>
          <w:numId w:val="22"/>
        </w:numPr>
        <w:spacing w:after="200"/>
        <w:jc w:val="both"/>
        <w:rPr>
          <w:rFonts w:asciiTheme="majorHAnsi" w:hAnsiTheme="majorHAnsi" w:cs="Times New Roman"/>
          <w:b/>
          <w:sz w:val="52"/>
        </w:rPr>
      </w:pPr>
      <w:r w:rsidRPr="00D5726A">
        <w:rPr>
          <w:b/>
          <w:bCs/>
        </w:rPr>
        <w:t>Responsividad:</w:t>
      </w:r>
      <w:r w:rsidRPr="00D5726A">
        <w:rPr>
          <w:rFonts w:asciiTheme="majorHAnsi" w:hAnsiTheme="majorHAnsi" w:cs="Times New Roman"/>
          <w:b/>
          <w:sz w:val="52"/>
        </w:rPr>
        <w:t> </w:t>
      </w:r>
      <w:r w:rsidRPr="00D5726A">
        <w:t>Gracias a Bootstrap, la aplicación se adapta a diferentes tamaños de pantalla (escritorio, tablet, móvil).</w:t>
      </w:r>
    </w:p>
    <w:p w14:paraId="182A1227" w14:textId="65E0AB1B" w:rsidR="00D5726A" w:rsidRPr="00D5726A" w:rsidRDefault="00D5726A" w:rsidP="00D5726A">
      <w:pPr>
        <w:numPr>
          <w:ilvl w:val="0"/>
          <w:numId w:val="22"/>
        </w:numPr>
        <w:spacing w:after="200"/>
        <w:jc w:val="both"/>
        <w:rPr>
          <w:rFonts w:asciiTheme="majorHAnsi" w:hAnsiTheme="majorHAnsi" w:cs="Times New Roman"/>
          <w:b/>
          <w:sz w:val="52"/>
        </w:rPr>
      </w:pPr>
      <w:r w:rsidRPr="00D5726A">
        <w:rPr>
          <w:b/>
          <w:bCs/>
        </w:rPr>
        <w:t>Paleta de Colores:</w:t>
      </w:r>
      <w:r w:rsidRPr="00D5726A">
        <w:rPr>
          <w:rFonts w:asciiTheme="majorHAnsi" w:hAnsiTheme="majorHAnsi" w:cs="Times New Roman"/>
          <w:b/>
          <w:sz w:val="52"/>
        </w:rPr>
        <w:t> </w:t>
      </w:r>
      <w:r w:rsidRPr="00D5726A">
        <w:t>Se utilizó una paleta de colores monocromática anaranjada. Este color principal se complementa con tonos neutros (blancos, grises, negros) para el texto y los fondos, creando un contraste adecuado y una identidad visual distintiva.</w:t>
      </w:r>
    </w:p>
    <w:p w14:paraId="5651D532" w14:textId="77777777" w:rsidR="00D5726A" w:rsidRDefault="00D5726A" w:rsidP="008A470D">
      <w:pPr>
        <w:spacing w:after="200"/>
        <w:rPr>
          <w:rStyle w:val="Ttulo2Car"/>
          <w:rFonts w:eastAsiaTheme="minorEastAsia"/>
        </w:rPr>
      </w:pPr>
    </w:p>
    <w:p w14:paraId="5A38AB98" w14:textId="15B4EFF5" w:rsidR="00835960" w:rsidRDefault="008B64BD" w:rsidP="00835960">
      <w:pPr>
        <w:pStyle w:val="Ttulo3"/>
        <w:rPr>
          <w:sz w:val="36"/>
          <w:szCs w:val="36"/>
        </w:rPr>
      </w:pPr>
      <w:bookmarkStart w:id="9" w:name="_Toc198032133"/>
      <w:r>
        <w:rPr>
          <w:noProof/>
        </w:rPr>
        <w:lastRenderedPageBreak/>
        <mc:AlternateContent>
          <mc:Choice Requires="wpg">
            <w:drawing>
              <wp:anchor distT="0" distB="0" distL="114300" distR="114300" simplePos="0" relativeHeight="251661312" behindDoc="0" locked="0" layoutInCell="1" allowOverlap="1" wp14:anchorId="45D600C2" wp14:editId="200ABB1A">
                <wp:simplePos x="0" y="0"/>
                <wp:positionH relativeFrom="column">
                  <wp:posOffset>4852197</wp:posOffset>
                </wp:positionH>
                <wp:positionV relativeFrom="paragraph">
                  <wp:posOffset>-632947</wp:posOffset>
                </wp:positionV>
                <wp:extent cx="1789890" cy="1014154"/>
                <wp:effectExtent l="0" t="0" r="1270" b="1905"/>
                <wp:wrapNone/>
                <wp:docPr id="1314771682" name="Grupo 17"/>
                <wp:cNvGraphicFramePr/>
                <a:graphic xmlns:a="http://schemas.openxmlformats.org/drawingml/2006/main">
                  <a:graphicData uri="http://schemas.microsoft.com/office/word/2010/wordprocessingGroup">
                    <wpg:wgp>
                      <wpg:cNvGrpSpPr/>
                      <wpg:grpSpPr>
                        <a:xfrm>
                          <a:off x="0" y="0"/>
                          <a:ext cx="1789890" cy="1014154"/>
                          <a:chOff x="0" y="0"/>
                          <a:chExt cx="6097864" cy="3491304"/>
                        </a:xfrm>
                      </wpg:grpSpPr>
                      <pic:pic xmlns:pic="http://schemas.openxmlformats.org/drawingml/2006/picture">
                        <pic:nvPicPr>
                          <pic:cNvPr id="1403255465" name="Imagen 15" descr="Security (Symfony 6.0 Docs)"/>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594" y="0"/>
                            <a:ext cx="6097270" cy="3251835"/>
                          </a:xfrm>
                          <a:prstGeom prst="rect">
                            <a:avLst/>
                          </a:prstGeom>
                        </pic:spPr>
                      </pic:pic>
                      <wps:wsp>
                        <wps:cNvPr id="1196020937" name="Cuadro de texto 16"/>
                        <wps:cNvSpPr txBox="1"/>
                        <wps:spPr>
                          <a:xfrm>
                            <a:off x="0" y="3251274"/>
                            <a:ext cx="6096635" cy="240030"/>
                          </a:xfrm>
                          <a:prstGeom prst="rect">
                            <a:avLst/>
                          </a:prstGeom>
                          <a:solidFill>
                            <a:prstClr val="white"/>
                          </a:solidFill>
                          <a:ln>
                            <a:noFill/>
                          </a:ln>
                        </wps:spPr>
                        <wps:txbx>
                          <w:txbxContent>
                            <w:p w14:paraId="148828B7" w14:textId="1313DC6E" w:rsidR="008B64BD" w:rsidRPr="008B64BD" w:rsidRDefault="008B64BD" w:rsidP="008B64BD">
                              <w:pPr>
                                <w:rPr>
                                  <w:sz w:val="18"/>
                                  <w:szCs w:val="18"/>
                                </w:rPr>
                              </w:pPr>
                              <w:hyperlink r:id="rId20" w:history="1">
                                <w:r w:rsidRPr="008B64BD">
                                  <w:rPr>
                                    <w:rStyle w:val="Hipervnculo"/>
                                    <w:sz w:val="18"/>
                                    <w:szCs w:val="18"/>
                                  </w:rPr>
                                  <w:t>Esta foto</w:t>
                                </w:r>
                              </w:hyperlink>
                              <w:r w:rsidRPr="008B64BD">
                                <w:rPr>
                                  <w:sz w:val="18"/>
                                  <w:szCs w:val="18"/>
                                </w:rPr>
                                <w:t xml:space="preserve"> de Autor desconocido está bajo licencia </w:t>
                              </w:r>
                              <w:hyperlink r:id="rId21" w:history="1">
                                <w:r w:rsidRPr="008B64BD">
                                  <w:rPr>
                                    <w:rStyle w:val="Hipervnculo"/>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D600C2" id="Grupo 17" o:spid="_x0000_s1030" style="position:absolute;margin-left:382.05pt;margin-top:-49.85pt;width:140.95pt;height:79.85pt;z-index:251661312;mso-position-horizontal-relative:text;mso-position-vertical-relative:text" coordsize="60978,349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31" type="#_x0000_t75" alt="Security (Symfony 6.0 Docs)" style="position:absolute;left:5;width:60973;height:325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">
                  <v:imagedata r:id="rId22" o:title="Security (Symfony 6"/>
                </v:shape>
                <v:shape id="Cuadro de texto 16" o:spid="_x0000_s1032" type="#_x0000_t202" style="position:absolute;top:32512;width:60966;height:24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" stroked="f">
                  <v:textbox>
                    <w:txbxContent>
                      <w:p w14:paraId="148828B7" w14:textId="1313DC6E" w:rsidR="008B64BD" w:rsidRPr="008B64BD" w:rsidRDefault="008B64BD" w:rsidP="008B64BD">
                        <w:pPr>
                          <w:rPr>
                            <w:sz w:val="18"/>
                            <w:szCs w:val="18"/>
                          </w:rPr>
                        </w:pPr>
                        <w:hyperlink r:id="rId23" w:history="1">
                          <w:r w:rsidRPr="008B64BD">
                            <w:rPr>
                              <w:rStyle w:val="Hipervnculo"/>
                              <w:sz w:val="18"/>
                              <w:szCs w:val="18"/>
                            </w:rPr>
                            <w:t>Esta foto</w:t>
                          </w:r>
                        </w:hyperlink>
                        <w:r w:rsidRPr="008B64BD">
                          <w:rPr>
                            <w:sz w:val="18"/>
                            <w:szCs w:val="18"/>
                          </w:rPr>
                          <w:t xml:space="preserve"> de Autor desconocido está bajo licencia </w:t>
                        </w:r>
                        <w:hyperlink r:id="rId24" w:history="1">
                          <w:r w:rsidRPr="008B64BD">
                            <w:rPr>
                              <w:rStyle w:val="Hipervnculo"/>
                              <w:sz w:val="18"/>
                              <w:szCs w:val="18"/>
                            </w:rPr>
                            <w:t>CC BY-SA</w:t>
                          </w:r>
                        </w:hyperlink>
                      </w:p>
                    </w:txbxContent>
                  </v:textbox>
                </v:shape>
              </v:group>
            </w:pict>
          </mc:Fallback>
        </mc:AlternateContent>
      </w:r>
      <w:r w:rsidR="00835960" w:rsidRPr="00835960">
        <w:rPr>
          <w:sz w:val="36"/>
          <w:szCs w:val="36"/>
        </w:rPr>
        <w:t>3.3.4. Backend (Symfony)</w:t>
      </w:r>
      <w:bookmarkEnd w:id="9"/>
    </w:p>
    <w:p w14:paraId="741CA195" w14:textId="6ABCB7BE" w:rsidR="00835960" w:rsidRDefault="00835960" w:rsidP="00835960"/>
    <w:p w14:paraId="6ECBB99F" w14:textId="1A2C5764" w:rsidR="00835960" w:rsidRDefault="00835960" w:rsidP="00835960">
      <w:pPr>
        <w:jc w:val="both"/>
      </w:pPr>
      <w:r w:rsidRPr="00835960">
        <w:t>El backend de la aplicación se ha desarrollado utilizando el framework </w:t>
      </w:r>
      <w:r w:rsidRPr="00835960">
        <w:rPr>
          <w:bCs/>
        </w:rPr>
        <w:t>Symfony</w:t>
      </w:r>
      <w:r w:rsidRPr="00835960">
        <w:t> (versión 7.2.*), sobre </w:t>
      </w:r>
      <w:r w:rsidRPr="00835960">
        <w:rPr>
          <w:bCs/>
        </w:rPr>
        <w:t>PHP</w:t>
      </w:r>
      <w:r w:rsidRPr="00835960">
        <w:t> (versión &gt;=8.2). Proporciona una API RESTful que sirve como punto central para toda la lógica de negocio y la gestión de datos.</w:t>
      </w:r>
    </w:p>
    <w:p w14:paraId="661DF3F0" w14:textId="43725F0B" w:rsidR="00835960" w:rsidRPr="00835960" w:rsidRDefault="00835960" w:rsidP="00835960">
      <w:pPr>
        <w:jc w:val="both"/>
        <w:rPr>
          <w:rFonts w:asciiTheme="majorHAnsi" w:hAnsiTheme="majorHAnsi" w:cs="Times New Roman"/>
          <w:b/>
          <w:sz w:val="36"/>
          <w:szCs w:val="36"/>
        </w:rPr>
      </w:pPr>
    </w:p>
    <w:p w14:paraId="189CEFF1" w14:textId="287D3318" w:rsidR="00835960" w:rsidRPr="00835960" w:rsidRDefault="00835960" w:rsidP="00835960">
      <w:pPr>
        <w:pStyle w:val="Prrafodelista"/>
        <w:numPr>
          <w:ilvl w:val="0"/>
          <w:numId w:val="24"/>
        </w:numPr>
        <w:spacing w:after="240"/>
        <w:jc w:val="both"/>
        <w:rPr>
          <w:b/>
          <w:bCs/>
        </w:rPr>
      </w:pPr>
      <w:r w:rsidRPr="00835960">
        <w:rPr>
          <w:b/>
          <w:bCs/>
        </w:rPr>
        <w:t>Tecnologías y Bundles Clave:</w:t>
      </w:r>
    </w:p>
    <w:p w14:paraId="57ADA8AC" w14:textId="77777777" w:rsidR="00835960" w:rsidRPr="00835960" w:rsidRDefault="00835960" w:rsidP="00835960">
      <w:pPr>
        <w:numPr>
          <w:ilvl w:val="1"/>
          <w:numId w:val="23"/>
        </w:numPr>
        <w:spacing w:after="240"/>
        <w:jc w:val="both"/>
        <w:rPr>
          <w:rFonts w:asciiTheme="majorHAnsi" w:hAnsiTheme="majorHAnsi" w:cs="Times New Roman"/>
          <w:b/>
          <w:sz w:val="36"/>
          <w:szCs w:val="36"/>
        </w:rPr>
      </w:pPr>
      <w:r w:rsidRPr="00835960">
        <w:rPr>
          <w:b/>
          <w:bCs/>
        </w:rPr>
        <w:t>Symfony Framework Bundle:</w:t>
      </w:r>
      <w:r w:rsidRPr="00835960">
        <w:rPr>
          <w:rFonts w:asciiTheme="majorHAnsi" w:hAnsiTheme="majorHAnsi" w:cs="Times New Roman"/>
          <w:b/>
          <w:sz w:val="36"/>
          <w:szCs w:val="36"/>
        </w:rPr>
        <w:t> </w:t>
      </w:r>
      <w:r w:rsidRPr="00835960">
        <w:t>El núcleo del framework Symfony.</w:t>
      </w:r>
    </w:p>
    <w:p w14:paraId="3C2CAA32" w14:textId="5026510B" w:rsidR="00835960" w:rsidRPr="00835960" w:rsidRDefault="00835960" w:rsidP="00835960">
      <w:pPr>
        <w:numPr>
          <w:ilvl w:val="1"/>
          <w:numId w:val="23"/>
        </w:numPr>
        <w:spacing w:after="240"/>
        <w:jc w:val="both"/>
        <w:rPr>
          <w:rFonts w:asciiTheme="majorHAnsi" w:hAnsiTheme="majorHAnsi" w:cs="Times New Roman"/>
          <w:b/>
          <w:sz w:val="36"/>
          <w:szCs w:val="36"/>
        </w:rPr>
      </w:pPr>
      <w:r w:rsidRPr="00835960">
        <w:rPr>
          <w:b/>
          <w:bCs/>
        </w:rPr>
        <w:t>Doctrine ORM Bundle</w:t>
      </w:r>
      <w:r w:rsidRPr="00835960">
        <w:rPr>
          <w:b/>
          <w:bCs/>
        </w:rPr>
        <w:t>:</w:t>
      </w:r>
      <w:r>
        <w:rPr>
          <w:rFonts w:asciiTheme="majorHAnsi" w:hAnsiTheme="majorHAnsi" w:cs="Times New Roman"/>
          <w:b/>
          <w:bCs/>
          <w:sz w:val="36"/>
          <w:szCs w:val="36"/>
        </w:rPr>
        <w:t xml:space="preserve"> </w:t>
      </w:r>
      <w:r w:rsidRPr="00835960">
        <w:t>Para el mapeo objeto-relacional, permitiendo interactuar con la base de datos utilizando objetos PHP en lugar de escribir SQL directamente. Incluye doctrine/dbal (^3) para la capa de abstracción de base de datos y doctrine/doctrine-migrations-bundle (^3.4) para gestionar la evolución del esquema de la base de datos.</w:t>
      </w:r>
    </w:p>
    <w:p w14:paraId="06F75450" w14:textId="2BC05A77" w:rsidR="00835960" w:rsidRPr="00835960" w:rsidRDefault="00835960" w:rsidP="00835960">
      <w:pPr>
        <w:numPr>
          <w:ilvl w:val="1"/>
          <w:numId w:val="23"/>
        </w:numPr>
        <w:spacing w:after="240"/>
        <w:jc w:val="both"/>
        <w:rPr>
          <w:rFonts w:asciiTheme="majorHAnsi" w:hAnsiTheme="majorHAnsi" w:cs="Times New Roman"/>
          <w:b/>
          <w:sz w:val="36"/>
          <w:szCs w:val="36"/>
        </w:rPr>
      </w:pPr>
      <w:r w:rsidRPr="00835960">
        <w:rPr>
          <w:b/>
          <w:bCs/>
        </w:rPr>
        <w:t>firebase/php-jwt</w:t>
      </w:r>
      <w:r w:rsidRPr="00835960">
        <w:rPr>
          <w:b/>
          <w:bCs/>
        </w:rPr>
        <w:t>:</w:t>
      </w:r>
      <w:r>
        <w:rPr>
          <w:rFonts w:asciiTheme="majorHAnsi" w:hAnsiTheme="majorHAnsi" w:cs="Times New Roman"/>
          <w:b/>
          <w:bCs/>
          <w:sz w:val="36"/>
          <w:szCs w:val="36"/>
        </w:rPr>
        <w:t xml:space="preserve"> </w:t>
      </w:r>
      <w:r w:rsidRPr="00835960">
        <w:t>Librería para la generación y validación de JSON Web Tokens.</w:t>
      </w:r>
    </w:p>
    <w:p w14:paraId="596A324A" w14:textId="19526C7B" w:rsidR="00835960" w:rsidRPr="00835960" w:rsidRDefault="00835960" w:rsidP="00835960">
      <w:pPr>
        <w:numPr>
          <w:ilvl w:val="1"/>
          <w:numId w:val="23"/>
        </w:numPr>
        <w:spacing w:after="240"/>
        <w:jc w:val="both"/>
      </w:pPr>
      <w:r w:rsidRPr="00835960">
        <w:rPr>
          <w:b/>
          <w:bCs/>
        </w:rPr>
        <w:t>NelmioCorsBundle:</w:t>
      </w:r>
      <w:r w:rsidRPr="00835960">
        <w:rPr>
          <w:rFonts w:asciiTheme="majorHAnsi" w:hAnsiTheme="majorHAnsi" w:cs="Times New Roman"/>
          <w:b/>
          <w:sz w:val="36"/>
          <w:szCs w:val="36"/>
        </w:rPr>
        <w:t> </w:t>
      </w:r>
      <w:r w:rsidRPr="00835960">
        <w:t>Para gestionar las políticas de Cross-Origin Resource Sharing (CORS), esencial para que el frontend Angular (servido desde un origen diferente en desarrollo) pueda comunicarse con la API.</w:t>
      </w:r>
    </w:p>
    <w:p w14:paraId="5A1827AF" w14:textId="4070F5BA" w:rsidR="00835960" w:rsidRPr="00835960" w:rsidRDefault="00835960" w:rsidP="00835960">
      <w:pPr>
        <w:numPr>
          <w:ilvl w:val="1"/>
          <w:numId w:val="23"/>
        </w:numPr>
        <w:spacing w:after="240"/>
        <w:jc w:val="both"/>
        <w:rPr>
          <w:rFonts w:asciiTheme="majorHAnsi" w:hAnsiTheme="majorHAnsi" w:cs="Times New Roman"/>
          <w:b/>
          <w:sz w:val="36"/>
          <w:szCs w:val="36"/>
        </w:rPr>
      </w:pPr>
      <w:r w:rsidRPr="00835960">
        <w:rPr>
          <w:b/>
          <w:bCs/>
        </w:rPr>
        <w:t>Symfony Serializer Componen:</w:t>
      </w:r>
      <w:r w:rsidRPr="00835960">
        <w:rPr>
          <w:rFonts w:asciiTheme="majorHAnsi" w:hAnsiTheme="majorHAnsi" w:cs="Times New Roman"/>
          <w:b/>
          <w:sz w:val="36"/>
          <w:szCs w:val="36"/>
        </w:rPr>
        <w:t> </w:t>
      </w:r>
      <w:r w:rsidRPr="00835960">
        <w:t>Para convertir objetos PHP a JSON (para las respuestas de la API) y viceversa (para los datos de las solicitudes).</w:t>
      </w:r>
    </w:p>
    <w:p w14:paraId="7DE6E411" w14:textId="58213DB0" w:rsidR="00835960" w:rsidRDefault="00835960" w:rsidP="00835960">
      <w:pPr>
        <w:numPr>
          <w:ilvl w:val="1"/>
          <w:numId w:val="23"/>
        </w:numPr>
        <w:spacing w:after="240"/>
        <w:jc w:val="both"/>
        <w:rPr>
          <w:rFonts w:asciiTheme="majorHAnsi" w:hAnsiTheme="majorHAnsi" w:cs="Times New Roman"/>
          <w:b/>
          <w:sz w:val="36"/>
          <w:szCs w:val="36"/>
        </w:rPr>
      </w:pPr>
      <w:r w:rsidRPr="00835960">
        <w:rPr>
          <w:b/>
          <w:bCs/>
        </w:rPr>
        <w:t>Symfony Maker Bundle:</w:t>
      </w:r>
      <w:r w:rsidRPr="00835960">
        <w:rPr>
          <w:rFonts w:asciiTheme="majorHAnsi" w:hAnsiTheme="majorHAnsi" w:cs="Times New Roman"/>
          <w:b/>
          <w:sz w:val="36"/>
          <w:szCs w:val="36"/>
        </w:rPr>
        <w:t> </w:t>
      </w:r>
      <w:r w:rsidRPr="00835960">
        <w:t>Herramienta de desarrollo para generar código boilerplate (controladores, entidades, formularios, etc.).</w:t>
      </w:r>
    </w:p>
    <w:p w14:paraId="0E486960" w14:textId="77777777" w:rsidR="00835960" w:rsidRDefault="00835960">
      <w:pPr>
        <w:spacing w:after="200"/>
        <w:rPr>
          <w:rFonts w:asciiTheme="majorHAnsi" w:hAnsiTheme="majorHAnsi" w:cs="Times New Roman"/>
          <w:b/>
          <w:sz w:val="36"/>
          <w:szCs w:val="36"/>
        </w:rPr>
      </w:pPr>
      <w:r>
        <w:rPr>
          <w:rFonts w:asciiTheme="majorHAnsi" w:hAnsiTheme="majorHAnsi" w:cs="Times New Roman"/>
          <w:b/>
          <w:sz w:val="36"/>
          <w:szCs w:val="36"/>
        </w:rPr>
        <w:br w:type="page"/>
      </w:r>
    </w:p>
    <w:p w14:paraId="14318FB5" w14:textId="77777777" w:rsidR="00835960" w:rsidRPr="00835960" w:rsidRDefault="00835960" w:rsidP="00221883">
      <w:pPr>
        <w:pStyle w:val="Prrafodelista"/>
        <w:numPr>
          <w:ilvl w:val="0"/>
          <w:numId w:val="23"/>
        </w:numPr>
        <w:spacing w:after="240"/>
        <w:jc w:val="both"/>
        <w:rPr>
          <w:b/>
          <w:bCs/>
        </w:rPr>
      </w:pPr>
      <w:r w:rsidRPr="00835960">
        <w:rPr>
          <w:b/>
          <w:bCs/>
        </w:rPr>
        <w:lastRenderedPageBreak/>
        <w:t>Estructura de la API:</w:t>
      </w:r>
    </w:p>
    <w:p w14:paraId="4C62D2AB" w14:textId="77777777" w:rsidR="00835960" w:rsidRPr="00835960" w:rsidRDefault="00835960" w:rsidP="00221883">
      <w:pPr>
        <w:numPr>
          <w:ilvl w:val="1"/>
          <w:numId w:val="25"/>
        </w:numPr>
        <w:spacing w:after="240"/>
        <w:jc w:val="both"/>
        <w:rPr>
          <w:rFonts w:asciiTheme="majorHAnsi" w:hAnsiTheme="majorHAnsi" w:cs="Times New Roman"/>
          <w:b/>
          <w:sz w:val="36"/>
          <w:szCs w:val="36"/>
        </w:rPr>
      </w:pPr>
      <w:r w:rsidRPr="00835960">
        <w:rPr>
          <w:b/>
          <w:bCs/>
        </w:rPr>
        <w:t>Controladores:</w:t>
      </w:r>
      <w:r w:rsidRPr="00835960">
        <w:rPr>
          <w:rFonts w:asciiTheme="majorHAnsi" w:hAnsiTheme="majorHAnsi" w:cs="Times New Roman"/>
          <w:b/>
          <w:sz w:val="36"/>
          <w:szCs w:val="36"/>
        </w:rPr>
        <w:t> </w:t>
      </w:r>
      <w:r w:rsidRPr="00835960">
        <w:t>Clases PHP que reciben las peticiones HTTP, interactúan con los servicios y el ORM, y devuelven respuestas HTTP (generalmente JSON).</w:t>
      </w:r>
    </w:p>
    <w:p w14:paraId="0638C1A4" w14:textId="77777777" w:rsidR="00835960" w:rsidRPr="00835960" w:rsidRDefault="00835960" w:rsidP="00221883">
      <w:pPr>
        <w:numPr>
          <w:ilvl w:val="1"/>
          <w:numId w:val="25"/>
        </w:numPr>
        <w:spacing w:after="240"/>
        <w:jc w:val="both"/>
        <w:rPr>
          <w:rFonts w:asciiTheme="majorHAnsi" w:hAnsiTheme="majorHAnsi" w:cs="Times New Roman"/>
          <w:b/>
          <w:sz w:val="36"/>
          <w:szCs w:val="36"/>
        </w:rPr>
      </w:pPr>
      <w:r w:rsidRPr="00835960">
        <w:rPr>
          <w:b/>
          <w:bCs/>
        </w:rPr>
        <w:t>Entidades:</w:t>
      </w:r>
      <w:r w:rsidRPr="00835960">
        <w:rPr>
          <w:rFonts w:asciiTheme="majorHAnsi" w:hAnsiTheme="majorHAnsi" w:cs="Times New Roman"/>
          <w:b/>
          <w:sz w:val="36"/>
          <w:szCs w:val="36"/>
        </w:rPr>
        <w:t> </w:t>
      </w:r>
      <w:r w:rsidRPr="00835960">
        <w:t>Clases PHP que representan las tablas de la base de datos, mapeadas por Doctrine.</w:t>
      </w:r>
    </w:p>
    <w:p w14:paraId="4A696A0C" w14:textId="77777777" w:rsidR="00835960" w:rsidRPr="00835960" w:rsidRDefault="00835960" w:rsidP="00221883">
      <w:pPr>
        <w:numPr>
          <w:ilvl w:val="1"/>
          <w:numId w:val="25"/>
        </w:numPr>
        <w:spacing w:after="240"/>
        <w:jc w:val="both"/>
        <w:rPr>
          <w:rFonts w:asciiTheme="majorHAnsi" w:hAnsiTheme="majorHAnsi" w:cs="Times New Roman"/>
          <w:b/>
          <w:sz w:val="36"/>
          <w:szCs w:val="36"/>
        </w:rPr>
      </w:pPr>
      <w:r w:rsidRPr="00835960">
        <w:rPr>
          <w:b/>
          <w:bCs/>
        </w:rPr>
        <w:t>Repositorios:</w:t>
      </w:r>
      <w:r w:rsidRPr="00835960">
        <w:rPr>
          <w:rFonts w:asciiTheme="majorHAnsi" w:hAnsiTheme="majorHAnsi" w:cs="Times New Roman"/>
          <w:b/>
          <w:sz w:val="36"/>
          <w:szCs w:val="36"/>
        </w:rPr>
        <w:t> </w:t>
      </w:r>
      <w:r w:rsidRPr="00835960">
        <w:t>Clases que encapsulan la lógica para consultar las entidades de la base de datos.</w:t>
      </w:r>
    </w:p>
    <w:p w14:paraId="70C17655" w14:textId="77777777" w:rsidR="00221883" w:rsidRDefault="00835960" w:rsidP="00221883">
      <w:pPr>
        <w:numPr>
          <w:ilvl w:val="1"/>
          <w:numId w:val="25"/>
        </w:numPr>
        <w:spacing w:after="240"/>
        <w:jc w:val="both"/>
        <w:rPr>
          <w:rFonts w:asciiTheme="majorHAnsi" w:hAnsiTheme="majorHAnsi" w:cs="Times New Roman"/>
          <w:b/>
          <w:sz w:val="36"/>
          <w:szCs w:val="36"/>
        </w:rPr>
      </w:pPr>
      <w:r w:rsidRPr="00835960">
        <w:rPr>
          <w:b/>
          <w:bCs/>
        </w:rPr>
        <w:t>Servicios:</w:t>
      </w:r>
      <w:r w:rsidRPr="00835960">
        <w:rPr>
          <w:rFonts w:asciiTheme="majorHAnsi" w:hAnsiTheme="majorHAnsi" w:cs="Times New Roman"/>
          <w:b/>
          <w:sz w:val="36"/>
          <w:szCs w:val="36"/>
        </w:rPr>
        <w:t> </w:t>
      </w:r>
      <w:r w:rsidRPr="00835960">
        <w:t>Clases que contienen lógica de negocio reutilizable.</w:t>
      </w:r>
    </w:p>
    <w:p w14:paraId="3490228D" w14:textId="77777777" w:rsidR="00221883" w:rsidRPr="00221883" w:rsidRDefault="00221883" w:rsidP="00221883">
      <w:pPr>
        <w:spacing w:after="240"/>
      </w:pPr>
      <w:r w:rsidRPr="00221883">
        <w:rPr>
          <w:b/>
          <w:bCs/>
        </w:rPr>
        <w:t>Endpoints Principales (Resumen de api_documentation.md):</w:t>
      </w:r>
    </w:p>
    <w:p w14:paraId="188A54D7" w14:textId="77777777" w:rsidR="00221883" w:rsidRPr="00221883" w:rsidRDefault="00221883" w:rsidP="008C6A99">
      <w:pPr>
        <w:numPr>
          <w:ilvl w:val="0"/>
          <w:numId w:val="26"/>
        </w:numPr>
        <w:spacing w:after="240"/>
        <w:jc w:val="both"/>
        <w:rPr>
          <w:b/>
          <w:bCs/>
        </w:rPr>
      </w:pPr>
      <w:r w:rsidRPr="00221883">
        <w:rPr>
          <w:b/>
          <w:bCs/>
        </w:rPr>
        <w:t>Autenticación:</w:t>
      </w:r>
    </w:p>
    <w:p w14:paraId="0DE578E0" w14:textId="77777777" w:rsidR="00221883" w:rsidRPr="00221883" w:rsidRDefault="00221883" w:rsidP="008C6A99">
      <w:pPr>
        <w:numPr>
          <w:ilvl w:val="1"/>
          <w:numId w:val="26"/>
        </w:numPr>
        <w:spacing w:after="240"/>
        <w:jc w:val="both"/>
      </w:pPr>
      <w:r w:rsidRPr="00221883">
        <w:rPr>
          <w:b/>
          <w:bCs/>
        </w:rPr>
        <w:t>POST /login:</w:t>
      </w:r>
      <w:r w:rsidRPr="00221883">
        <w:t xml:space="preserve"> Autentica al usuario y devuelve un JWT y datos del usuario.</w:t>
      </w:r>
    </w:p>
    <w:p w14:paraId="375AE8C4" w14:textId="77777777" w:rsidR="00221883" w:rsidRPr="00221883" w:rsidRDefault="00221883" w:rsidP="008C6A99">
      <w:pPr>
        <w:numPr>
          <w:ilvl w:val="1"/>
          <w:numId w:val="26"/>
        </w:numPr>
        <w:spacing w:after="240"/>
        <w:jc w:val="both"/>
      </w:pPr>
      <w:r w:rsidRPr="00221883">
        <w:rPr>
          <w:b/>
          <w:bCs/>
        </w:rPr>
        <w:t>POST /logout:</w:t>
      </w:r>
      <w:r w:rsidRPr="00221883">
        <w:t xml:space="preserve"> Invalida el JWT (requiere gestión de lista negra de tokens).</w:t>
      </w:r>
    </w:p>
    <w:p w14:paraId="35A0744E" w14:textId="77777777" w:rsidR="00221883" w:rsidRPr="00221883" w:rsidRDefault="00221883" w:rsidP="008C6A99">
      <w:pPr>
        <w:numPr>
          <w:ilvl w:val="1"/>
          <w:numId w:val="26"/>
        </w:numPr>
        <w:spacing w:after="240"/>
        <w:jc w:val="both"/>
      </w:pPr>
      <w:r w:rsidRPr="00221883">
        <w:rPr>
          <w:b/>
          <w:bCs/>
        </w:rPr>
        <w:t>POST /register:</w:t>
      </w:r>
      <w:r w:rsidRPr="00221883">
        <w:t xml:space="preserve"> Crea un nuevo usuario (cliente).</w:t>
      </w:r>
    </w:p>
    <w:p w14:paraId="679AAAA7" w14:textId="77777777" w:rsidR="00221883" w:rsidRPr="00221883" w:rsidRDefault="00221883" w:rsidP="008C6A99">
      <w:pPr>
        <w:numPr>
          <w:ilvl w:val="0"/>
          <w:numId w:val="26"/>
        </w:numPr>
        <w:spacing w:after="240"/>
        <w:jc w:val="both"/>
        <w:rPr>
          <w:b/>
          <w:bCs/>
        </w:rPr>
      </w:pPr>
      <w:r w:rsidRPr="00221883">
        <w:rPr>
          <w:b/>
          <w:bCs/>
        </w:rPr>
        <w:t>Gestión de Usuarios (Empleados/Administradores):</w:t>
      </w:r>
    </w:p>
    <w:p w14:paraId="3391AC19" w14:textId="77777777" w:rsidR="00221883" w:rsidRPr="00221883" w:rsidRDefault="00221883" w:rsidP="008C6A99">
      <w:pPr>
        <w:numPr>
          <w:ilvl w:val="1"/>
          <w:numId w:val="26"/>
        </w:numPr>
        <w:spacing w:after="240"/>
        <w:jc w:val="both"/>
      </w:pPr>
      <w:r w:rsidRPr="00221883">
        <w:t>GET /users, GET /users/{id}, PUT /users/{id}, DELETE /users/{id} (con roles protegidos).</w:t>
      </w:r>
    </w:p>
    <w:p w14:paraId="76841657" w14:textId="77777777" w:rsidR="00221883" w:rsidRPr="00221883" w:rsidRDefault="00221883" w:rsidP="008C6A99">
      <w:pPr>
        <w:numPr>
          <w:ilvl w:val="0"/>
          <w:numId w:val="26"/>
        </w:numPr>
        <w:spacing w:after="240"/>
        <w:jc w:val="both"/>
        <w:rPr>
          <w:b/>
          <w:bCs/>
        </w:rPr>
      </w:pPr>
      <w:r w:rsidRPr="00221883">
        <w:rPr>
          <w:b/>
          <w:bCs/>
        </w:rPr>
        <w:t>Gestión de Habitaciones y Tipos de Habitación:</w:t>
      </w:r>
    </w:p>
    <w:p w14:paraId="445A10F3" w14:textId="77777777" w:rsidR="00221883" w:rsidRPr="00221883" w:rsidRDefault="00221883" w:rsidP="008C6A99">
      <w:pPr>
        <w:numPr>
          <w:ilvl w:val="1"/>
          <w:numId w:val="26"/>
        </w:numPr>
        <w:spacing w:after="240"/>
        <w:jc w:val="both"/>
      </w:pPr>
      <w:r w:rsidRPr="00221883">
        <w:t>Endpoints CRUD para Room y RoomType.</w:t>
      </w:r>
    </w:p>
    <w:p w14:paraId="344ABE1E" w14:textId="6034710A" w:rsidR="001A6C4A" w:rsidRDefault="00221883" w:rsidP="008C6A99">
      <w:pPr>
        <w:numPr>
          <w:ilvl w:val="1"/>
          <w:numId w:val="26"/>
        </w:numPr>
        <w:spacing w:after="240"/>
        <w:jc w:val="both"/>
      </w:pPr>
      <w:r w:rsidRPr="00221883">
        <w:t>Endpoints para consultar disponibilidad.</w:t>
      </w:r>
    </w:p>
    <w:p w14:paraId="5D35F7A6" w14:textId="77777777" w:rsidR="001A6C4A" w:rsidRDefault="001A6C4A">
      <w:pPr>
        <w:spacing w:after="200"/>
        <w:rPr>
          <w:b/>
          <w:bCs/>
        </w:rPr>
      </w:pPr>
      <w:r>
        <w:rPr>
          <w:b/>
          <w:bCs/>
        </w:rPr>
        <w:br w:type="page"/>
      </w:r>
    </w:p>
    <w:p w14:paraId="4F782761" w14:textId="672A814A" w:rsidR="001A6C4A" w:rsidRPr="001A6C4A" w:rsidRDefault="001A6C4A" w:rsidP="001A6C4A">
      <w:pPr>
        <w:numPr>
          <w:ilvl w:val="0"/>
          <w:numId w:val="26"/>
        </w:numPr>
        <w:spacing w:after="240"/>
        <w:jc w:val="both"/>
        <w:rPr>
          <w:b/>
          <w:bCs/>
        </w:rPr>
      </w:pPr>
      <w:r w:rsidRPr="001A6C4A">
        <w:rPr>
          <w:b/>
          <w:bCs/>
        </w:rPr>
        <w:lastRenderedPageBreak/>
        <w:t>Gestión de Reservas:</w:t>
      </w:r>
    </w:p>
    <w:p w14:paraId="4F8B8217" w14:textId="77777777" w:rsidR="001A6C4A" w:rsidRPr="001A6C4A" w:rsidRDefault="001A6C4A" w:rsidP="001A6C4A">
      <w:pPr>
        <w:numPr>
          <w:ilvl w:val="1"/>
          <w:numId w:val="26"/>
        </w:numPr>
        <w:spacing w:after="240"/>
        <w:jc w:val="both"/>
        <w:rPr>
          <w:b/>
          <w:bCs/>
        </w:rPr>
      </w:pPr>
      <w:r w:rsidRPr="001A6C4A">
        <w:rPr>
          <w:b/>
          <w:bCs/>
        </w:rPr>
        <w:t>POST /bookings </w:t>
      </w:r>
      <w:r w:rsidRPr="001A6C4A">
        <w:t>(crear reserva, accesible por clientes autenticados o pública con validación).</w:t>
      </w:r>
    </w:p>
    <w:p w14:paraId="360A7BA1" w14:textId="77777777" w:rsidR="001A6C4A" w:rsidRPr="001A6C4A" w:rsidRDefault="001A6C4A" w:rsidP="001A6C4A">
      <w:pPr>
        <w:numPr>
          <w:ilvl w:val="1"/>
          <w:numId w:val="26"/>
        </w:numPr>
        <w:spacing w:after="240"/>
        <w:jc w:val="both"/>
      </w:pPr>
      <w:r w:rsidRPr="001A6C4A">
        <w:t>GET /bookings, GET /bookings/{id}, PUT /bookings/{id} (para gestión interna, check-in/out, cancelación).</w:t>
      </w:r>
    </w:p>
    <w:p w14:paraId="4B35B012" w14:textId="77777777" w:rsidR="001A6C4A" w:rsidRPr="001A6C4A" w:rsidRDefault="001A6C4A" w:rsidP="001A6C4A">
      <w:pPr>
        <w:numPr>
          <w:ilvl w:val="0"/>
          <w:numId w:val="26"/>
        </w:numPr>
        <w:spacing w:after="240"/>
        <w:jc w:val="both"/>
        <w:rPr>
          <w:b/>
          <w:bCs/>
        </w:rPr>
      </w:pPr>
      <w:r w:rsidRPr="001A6C4A">
        <w:rPr>
          <w:b/>
          <w:bCs/>
        </w:rPr>
        <w:t>Gestión de Servicios Adicionales.</w:t>
      </w:r>
    </w:p>
    <w:p w14:paraId="65B0818C" w14:textId="77777777" w:rsidR="001A6C4A" w:rsidRPr="001A6C4A" w:rsidRDefault="001A6C4A" w:rsidP="001A6C4A">
      <w:pPr>
        <w:numPr>
          <w:ilvl w:val="1"/>
          <w:numId w:val="26"/>
        </w:numPr>
        <w:spacing w:after="240"/>
        <w:jc w:val="both"/>
      </w:pPr>
      <w:r w:rsidRPr="001A6C4A">
        <w:t>(La api_documentation.md proporciona una descripción exhaustiva de cada endpoint, los parámetros esperados, las respuestas y los códigos de estado HTTP).</w:t>
      </w:r>
    </w:p>
    <w:p w14:paraId="3F66BDFD" w14:textId="77777777" w:rsidR="001A6C4A" w:rsidRPr="001A6C4A" w:rsidRDefault="001A6C4A" w:rsidP="001A6C4A">
      <w:pPr>
        <w:numPr>
          <w:ilvl w:val="0"/>
          <w:numId w:val="26"/>
        </w:numPr>
        <w:spacing w:after="240"/>
        <w:jc w:val="both"/>
        <w:rPr>
          <w:b/>
          <w:bCs/>
        </w:rPr>
      </w:pPr>
      <w:r w:rsidRPr="001A6C4A">
        <w:rPr>
          <w:b/>
          <w:bCs/>
        </w:rPr>
        <w:t>Seguridad:</w:t>
      </w:r>
    </w:p>
    <w:p w14:paraId="63935C7D" w14:textId="77777777" w:rsidR="001A6C4A" w:rsidRPr="001A6C4A" w:rsidRDefault="001A6C4A" w:rsidP="001A6C4A">
      <w:pPr>
        <w:numPr>
          <w:ilvl w:val="1"/>
          <w:numId w:val="26"/>
        </w:numPr>
        <w:spacing w:after="240"/>
        <w:jc w:val="both"/>
      </w:pPr>
      <w:r w:rsidRPr="001A6C4A">
        <w:t>Las rutas sensibles de la API están protegidas y requieren un JWT válido en la cabecera Authorization (Bearer token).</w:t>
      </w:r>
    </w:p>
    <w:p w14:paraId="246F103A" w14:textId="3AF583BB" w:rsidR="001A6C4A" w:rsidRPr="001A6C4A" w:rsidRDefault="001A6C4A" w:rsidP="001A6C4A">
      <w:pPr>
        <w:numPr>
          <w:ilvl w:val="1"/>
          <w:numId w:val="26"/>
        </w:numPr>
        <w:spacing w:after="240"/>
        <w:jc w:val="both"/>
        <w:rPr>
          <w:b/>
          <w:bCs/>
        </w:rPr>
      </w:pPr>
      <w:r w:rsidRPr="001A6C4A">
        <w:t>Se pueden definir roles (ROLE_CLIENT, ROLE_EMPLOYEE, ROLE_ADMIN) para un control de acceso más granular a los diferentes endpoints, gestionado por Symfony Security.</w:t>
      </w:r>
    </w:p>
    <w:p w14:paraId="6F0867E5" w14:textId="77777777" w:rsidR="001A6C4A" w:rsidRPr="00835960" w:rsidRDefault="001A6C4A" w:rsidP="001A6C4A">
      <w:pPr>
        <w:ind w:left="360"/>
        <w:jc w:val="both"/>
      </w:pPr>
      <w:r w:rsidRPr="001A6C4A">
        <w:t>El backend está diseñado para ser robusto, seguro y eficiente, proporcionando al frontend todos los datos y funcionalidades necesarias.</w:t>
      </w:r>
    </w:p>
    <w:p w14:paraId="5E206230" w14:textId="77777777" w:rsidR="001A6C4A" w:rsidRDefault="001A6C4A" w:rsidP="001A6C4A">
      <w:pPr>
        <w:pStyle w:val="Ttulo3"/>
        <w:rPr>
          <w:sz w:val="36"/>
          <w:szCs w:val="36"/>
        </w:rPr>
      </w:pPr>
      <w:r>
        <w:br w:type="page"/>
      </w:r>
      <w:bookmarkStart w:id="10" w:name="_Toc198032134"/>
      <w:r w:rsidRPr="001A6C4A">
        <w:rPr>
          <w:sz w:val="36"/>
          <w:szCs w:val="36"/>
        </w:rPr>
        <w:lastRenderedPageBreak/>
        <w:t>3.3.5. Base de Datos</w:t>
      </w:r>
      <w:bookmarkEnd w:id="10"/>
    </w:p>
    <w:p w14:paraId="5F27EEB3" w14:textId="77777777" w:rsidR="001A6C4A" w:rsidRDefault="001A6C4A" w:rsidP="001A6C4A"/>
    <w:p w14:paraId="577EF1A0" w14:textId="77777777" w:rsidR="001A6C4A" w:rsidRDefault="001A6C4A" w:rsidP="001A6C4A">
      <w:pPr>
        <w:jc w:val="both"/>
      </w:pPr>
      <w:r w:rsidRPr="001A6C4A">
        <w:t>La persistencia de los datos de la aplicación se gestiona mediante una base de datos relacional, con la que se interactúa a través del ORM Doctrine en el backend Symfony. El diseño del esquema de la base de datos es fundamental para el correcto funcionamiento de la aplicación.</w:t>
      </w:r>
    </w:p>
    <w:p w14:paraId="2BAFF08C" w14:textId="77777777" w:rsidR="001A6C4A" w:rsidRDefault="001A6C4A" w:rsidP="001A6C4A">
      <w:pPr>
        <w:jc w:val="both"/>
      </w:pPr>
    </w:p>
    <w:p w14:paraId="0C9A63DE" w14:textId="77777777" w:rsidR="0069580D" w:rsidRDefault="001A6C4A" w:rsidP="0069580D">
      <w:pPr>
        <w:numPr>
          <w:ilvl w:val="0"/>
          <w:numId w:val="28"/>
        </w:numPr>
        <w:spacing w:after="240"/>
      </w:pPr>
      <w:r w:rsidRPr="001A6C4A">
        <w:rPr>
          <w:b/>
          <w:bCs/>
        </w:rPr>
        <w:t>Esquema Entidad-Relación (E-R):</w:t>
      </w:r>
      <w:r w:rsidRPr="001A6C4A">
        <w:br/>
        <w:t xml:space="preserve">El esquema se ha diseñado para modelar las principales entidades y sus relaciones en el contexto de la gestión hotelera. </w:t>
      </w:r>
    </w:p>
    <w:p w14:paraId="1C221195" w14:textId="4F265512" w:rsidR="001A6C4A" w:rsidRPr="001A6C4A" w:rsidRDefault="001A6C4A" w:rsidP="0069580D">
      <w:pPr>
        <w:numPr>
          <w:ilvl w:val="0"/>
          <w:numId w:val="28"/>
        </w:numPr>
        <w:spacing w:after="240"/>
      </w:pPr>
      <w:r w:rsidRPr="001A6C4A">
        <w:t>Las entidades principales son:</w:t>
      </w:r>
    </w:p>
    <w:p w14:paraId="62094889" w14:textId="77777777" w:rsidR="001A6C4A" w:rsidRPr="001A6C4A" w:rsidRDefault="001A6C4A" w:rsidP="0069580D">
      <w:pPr>
        <w:numPr>
          <w:ilvl w:val="1"/>
          <w:numId w:val="28"/>
        </w:numPr>
        <w:spacing w:after="240"/>
        <w:jc w:val="both"/>
      </w:pPr>
      <w:r w:rsidRPr="001A6C4A">
        <w:rPr>
          <w:b/>
          <w:bCs/>
        </w:rPr>
        <w:t>user</w:t>
      </w:r>
      <w:r w:rsidRPr="001A6C4A">
        <w:t>: Almacena información de los usuarios, tanto clientes como personal del hotel. Incluye campos como id, name, surnames, email, password, role.</w:t>
      </w:r>
    </w:p>
    <w:p w14:paraId="19308D95" w14:textId="5ACC7648" w:rsidR="001A6C4A" w:rsidRPr="001A6C4A" w:rsidRDefault="001A6C4A" w:rsidP="0069580D">
      <w:pPr>
        <w:numPr>
          <w:ilvl w:val="1"/>
          <w:numId w:val="28"/>
        </w:numPr>
        <w:spacing w:after="240"/>
        <w:jc w:val="both"/>
      </w:pPr>
      <w:r w:rsidRPr="001A6C4A">
        <w:rPr>
          <w:b/>
          <w:bCs/>
        </w:rPr>
        <w:t>room_type</w:t>
      </w:r>
      <w:r w:rsidRPr="001A6C4A">
        <w:t>: Define los diferentes tipos de habitaciones disponibles (ej. Individual, Doble, Suite).</w:t>
      </w:r>
    </w:p>
    <w:p w14:paraId="76B4507D" w14:textId="410BA97D" w:rsidR="001A6C4A" w:rsidRPr="001A6C4A" w:rsidRDefault="001A6C4A" w:rsidP="0069580D">
      <w:pPr>
        <w:numPr>
          <w:ilvl w:val="1"/>
          <w:numId w:val="28"/>
        </w:numPr>
        <w:spacing w:after="240"/>
        <w:jc w:val="both"/>
      </w:pPr>
      <w:r w:rsidRPr="001A6C4A">
        <w:rPr>
          <w:b/>
          <w:bCs/>
        </w:rPr>
        <w:t>room</w:t>
      </w:r>
      <w:r w:rsidRPr="001A6C4A">
        <w:t>: Representa una habitación física específica del hotel. Se relaciona con room_type.</w:t>
      </w:r>
    </w:p>
    <w:p w14:paraId="7E80B08F" w14:textId="67F3D971" w:rsidR="001A6C4A" w:rsidRPr="001A6C4A" w:rsidRDefault="001A6C4A" w:rsidP="0069580D">
      <w:pPr>
        <w:numPr>
          <w:ilvl w:val="1"/>
          <w:numId w:val="28"/>
        </w:numPr>
        <w:spacing w:after="240"/>
        <w:jc w:val="both"/>
      </w:pPr>
      <w:r w:rsidRPr="001A6C4A">
        <w:rPr>
          <w:b/>
          <w:bCs/>
        </w:rPr>
        <w:t>booking</w:t>
      </w:r>
      <w:r w:rsidRPr="001A6C4A">
        <w:t>: Registra las reservas realizadas por los clientes. Se relaciona con user y room.</w:t>
      </w:r>
    </w:p>
    <w:p w14:paraId="2A02668C" w14:textId="6F54EEBC" w:rsidR="001A6C4A" w:rsidRPr="001A6C4A" w:rsidRDefault="001A6C4A" w:rsidP="0069580D">
      <w:pPr>
        <w:numPr>
          <w:ilvl w:val="1"/>
          <w:numId w:val="28"/>
        </w:numPr>
        <w:spacing w:after="240"/>
        <w:jc w:val="both"/>
      </w:pPr>
      <w:r w:rsidRPr="001A6C4A">
        <w:rPr>
          <w:b/>
          <w:bCs/>
        </w:rPr>
        <w:t>service</w:t>
      </w:r>
      <w:r w:rsidRPr="001A6C4A">
        <w:t>: Define servicios adicionales que puede ofrecer el hotel (ej. Desayuno, Parking, Spa).</w:t>
      </w:r>
    </w:p>
    <w:p w14:paraId="3924C16E" w14:textId="457A94D1" w:rsidR="001A6C4A" w:rsidRPr="001A6C4A" w:rsidRDefault="001A6C4A" w:rsidP="0069580D">
      <w:pPr>
        <w:numPr>
          <w:ilvl w:val="1"/>
          <w:numId w:val="28"/>
        </w:numPr>
        <w:spacing w:after="240"/>
        <w:jc w:val="both"/>
      </w:pPr>
      <w:r w:rsidRPr="001A6C4A">
        <w:rPr>
          <w:b/>
          <w:bCs/>
        </w:rPr>
        <w:t>image</w:t>
      </w:r>
      <w:r w:rsidRPr="001A6C4A">
        <w:t>: Almacena información de las imágenes.</w:t>
      </w:r>
    </w:p>
    <w:p w14:paraId="521D781E" w14:textId="77777777" w:rsidR="001A6C4A" w:rsidRPr="001A6C4A" w:rsidRDefault="001A6C4A" w:rsidP="0069580D">
      <w:pPr>
        <w:numPr>
          <w:ilvl w:val="1"/>
          <w:numId w:val="28"/>
        </w:numPr>
        <w:spacing w:after="240"/>
        <w:jc w:val="both"/>
      </w:pPr>
      <w:r w:rsidRPr="001A6C4A">
        <w:rPr>
          <w:b/>
          <w:bCs/>
        </w:rPr>
        <w:t>Tablas de Unión (Pivote):</w:t>
      </w:r>
    </w:p>
    <w:p w14:paraId="4F960AF6" w14:textId="77777777" w:rsidR="001A6C4A" w:rsidRPr="001A6C4A" w:rsidRDefault="001A6C4A" w:rsidP="0069580D">
      <w:pPr>
        <w:numPr>
          <w:ilvl w:val="2"/>
          <w:numId w:val="28"/>
        </w:numPr>
        <w:spacing w:after="240"/>
        <w:jc w:val="both"/>
      </w:pPr>
      <w:r w:rsidRPr="001A6C4A">
        <w:t>room_type_image: Relación muchos a muchos entre room_type e image.</w:t>
      </w:r>
    </w:p>
    <w:p w14:paraId="4A2F6711" w14:textId="77777777" w:rsidR="001A6C4A" w:rsidRPr="001A6C4A" w:rsidRDefault="001A6C4A" w:rsidP="0069580D">
      <w:pPr>
        <w:numPr>
          <w:ilvl w:val="2"/>
          <w:numId w:val="28"/>
        </w:numPr>
        <w:spacing w:after="240"/>
        <w:jc w:val="both"/>
      </w:pPr>
      <w:r w:rsidRPr="001A6C4A">
        <w:lastRenderedPageBreak/>
        <w:t>service_image: Relación muchos a muchos entre service e image.</w:t>
      </w:r>
    </w:p>
    <w:p w14:paraId="1791E001" w14:textId="77777777" w:rsidR="001A6C4A" w:rsidRPr="001A6C4A" w:rsidRDefault="001A6C4A" w:rsidP="0069580D">
      <w:pPr>
        <w:numPr>
          <w:ilvl w:val="2"/>
          <w:numId w:val="28"/>
        </w:numPr>
        <w:spacing w:after="240"/>
        <w:jc w:val="both"/>
      </w:pPr>
      <w:r w:rsidRPr="001A6C4A">
        <w:t>booking_service: Relación muchos a muchos entre booking y service, para registrar los servicios contratados en una reserva.</w:t>
      </w:r>
    </w:p>
    <w:p w14:paraId="524B3E42" w14:textId="00E24259" w:rsidR="001A6C4A" w:rsidRPr="001A6C4A" w:rsidRDefault="001A6C4A" w:rsidP="0069580D">
      <w:pPr>
        <w:numPr>
          <w:ilvl w:val="1"/>
          <w:numId w:val="28"/>
        </w:numPr>
        <w:spacing w:after="240"/>
        <w:jc w:val="both"/>
      </w:pPr>
      <w:r w:rsidRPr="001A6C4A">
        <w:rPr>
          <w:b/>
          <w:bCs/>
        </w:rPr>
        <w:t>token</w:t>
      </w:r>
      <w:r w:rsidRPr="001A6C4A">
        <w:t>: Almacena información sobre los JWTs, especialmente para gestionar su revocación (lista negra).</w:t>
      </w:r>
    </w:p>
    <w:p w14:paraId="2BA05726" w14:textId="77777777" w:rsidR="001A6C4A" w:rsidRPr="001A6C4A" w:rsidRDefault="001A6C4A" w:rsidP="0069580D">
      <w:pPr>
        <w:numPr>
          <w:ilvl w:val="1"/>
          <w:numId w:val="28"/>
        </w:numPr>
        <w:spacing w:after="240"/>
        <w:jc w:val="both"/>
      </w:pPr>
      <w:r w:rsidRPr="001A6C4A">
        <w:rPr>
          <w:b/>
          <w:bCs/>
        </w:rPr>
        <w:t>doctrine_migration_versions</w:t>
      </w:r>
      <w:r w:rsidRPr="001A6C4A">
        <w:t>: Tabla utilizada por Doctrine Migrations para rastrear las migraciones aplicadas.</w:t>
      </w:r>
    </w:p>
    <w:p w14:paraId="413C193B" w14:textId="77777777" w:rsidR="001A6C4A" w:rsidRPr="001A6C4A" w:rsidRDefault="001A6C4A" w:rsidP="0069580D">
      <w:pPr>
        <w:spacing w:after="240"/>
        <w:jc w:val="both"/>
      </w:pPr>
      <w:r w:rsidRPr="001A6C4A">
        <w:rPr>
          <w:i/>
          <w:iCs/>
        </w:rPr>
        <w:t>(Referencia: Ver Anexo A para una representación visual del Esquema Entidad-Relación proporcionado en schema.png.)</w:t>
      </w:r>
    </w:p>
    <w:p w14:paraId="204B94C7" w14:textId="77777777" w:rsidR="0069580D" w:rsidRPr="0069580D" w:rsidRDefault="0069580D" w:rsidP="0069580D">
      <w:pPr>
        <w:numPr>
          <w:ilvl w:val="0"/>
          <w:numId w:val="29"/>
        </w:numPr>
        <w:spacing w:after="240"/>
        <w:jc w:val="both"/>
      </w:pPr>
      <w:r w:rsidRPr="0069580D">
        <w:rPr>
          <w:b/>
          <w:bCs/>
        </w:rPr>
        <w:t>Consideraciones del Diseño:</w:t>
      </w:r>
    </w:p>
    <w:p w14:paraId="0E97620C" w14:textId="77777777" w:rsidR="0069580D" w:rsidRPr="0069580D" w:rsidRDefault="0069580D" w:rsidP="0069580D">
      <w:pPr>
        <w:numPr>
          <w:ilvl w:val="1"/>
          <w:numId w:val="29"/>
        </w:numPr>
        <w:spacing w:after="240"/>
        <w:jc w:val="both"/>
      </w:pPr>
      <w:r w:rsidRPr="0069580D">
        <w:rPr>
          <w:b/>
          <w:bCs/>
        </w:rPr>
        <w:t>Normalización:</w:t>
      </w:r>
      <w:r w:rsidRPr="0069580D">
        <w:t> Se ha buscado un grado adecuado de normalización para evitar la redundancia de datos y asegurar la integridad.</w:t>
      </w:r>
    </w:p>
    <w:p w14:paraId="60993256" w14:textId="77777777" w:rsidR="0069580D" w:rsidRPr="0069580D" w:rsidRDefault="0069580D" w:rsidP="0069580D">
      <w:pPr>
        <w:numPr>
          <w:ilvl w:val="1"/>
          <w:numId w:val="29"/>
        </w:numPr>
        <w:spacing w:after="240"/>
        <w:jc w:val="both"/>
      </w:pPr>
      <w:r w:rsidRPr="0069580D">
        <w:rPr>
          <w:b/>
          <w:bCs/>
        </w:rPr>
        <w:t>Relaciones:</w:t>
      </w:r>
      <w:r w:rsidRPr="0069580D">
        <w:t> Se han establecido claves foráneas para mantener la integridad referencial entre las tablas.</w:t>
      </w:r>
    </w:p>
    <w:p w14:paraId="702CEE1F" w14:textId="77777777" w:rsidR="0069580D" w:rsidRPr="0069580D" w:rsidRDefault="0069580D" w:rsidP="0069580D">
      <w:pPr>
        <w:numPr>
          <w:ilvl w:val="1"/>
          <w:numId w:val="29"/>
        </w:numPr>
        <w:spacing w:after="240"/>
        <w:jc w:val="both"/>
      </w:pPr>
      <w:r w:rsidRPr="0069580D">
        <w:rPr>
          <w:b/>
          <w:bCs/>
        </w:rPr>
        <w:t>Indexación:</w:t>
      </w:r>
      <w:r w:rsidRPr="0069580D">
        <w:t> Aunque no se detalla aquí, en una implementación productiva se añadirían índices a las columnas frecuentemente usadas en búsquedas y uniones (ej. claves foráneas, campos de fecha en reservas) para optimizar el rendimiento de las consultas.</w:t>
      </w:r>
    </w:p>
    <w:p w14:paraId="06B81626" w14:textId="0BE5EDD2" w:rsidR="0069580D" w:rsidRDefault="0069580D" w:rsidP="0069580D">
      <w:pPr>
        <w:numPr>
          <w:ilvl w:val="1"/>
          <w:numId w:val="29"/>
        </w:numPr>
        <w:spacing w:after="240"/>
        <w:jc w:val="both"/>
      </w:pPr>
      <w:r w:rsidRPr="0069580D">
        <w:rPr>
          <w:b/>
          <w:bCs/>
        </w:rPr>
        <w:t>Tipos de Datos:</w:t>
      </w:r>
      <w:r w:rsidRPr="0069580D">
        <w:t> Se han seleccionado tipos de datos apropiados para cada campo</w:t>
      </w:r>
      <w:r>
        <w:t>.</w:t>
      </w:r>
    </w:p>
    <w:p w14:paraId="773B92DA" w14:textId="77777777" w:rsidR="0069580D" w:rsidRDefault="0069580D" w:rsidP="0069580D">
      <w:pPr>
        <w:spacing w:after="240"/>
        <w:jc w:val="both"/>
      </w:pPr>
      <w:r w:rsidRPr="0069580D">
        <w:t xml:space="preserve">Doctrine ORM abstrae la interacción directa con SQL, permitiendo definir estas entidades y sus relaciones como clases PHP. </w:t>
      </w:r>
    </w:p>
    <w:p w14:paraId="1770F0EC" w14:textId="118592C0" w:rsidR="0069580D" w:rsidRDefault="0069580D" w:rsidP="0069580D">
      <w:pPr>
        <w:spacing w:after="240"/>
        <w:jc w:val="both"/>
      </w:pPr>
      <w:r w:rsidRPr="0069580D">
        <w:t>Las migraciones de Doctrine facilitan la evolución controlada del esquema de la base de datos a medida que el proyecto avanza.</w:t>
      </w:r>
    </w:p>
    <w:p w14:paraId="7DCF344B" w14:textId="77777777" w:rsidR="0069580D" w:rsidRPr="0069580D" w:rsidRDefault="0069580D" w:rsidP="00A07AA0">
      <w:pPr>
        <w:pStyle w:val="Ttulo2"/>
        <w:jc w:val="both"/>
        <w:rPr>
          <w:sz w:val="40"/>
          <w:szCs w:val="40"/>
        </w:rPr>
      </w:pPr>
      <w:bookmarkStart w:id="11" w:name="_Toc198032135"/>
      <w:r w:rsidRPr="0069580D">
        <w:rPr>
          <w:sz w:val="40"/>
          <w:szCs w:val="40"/>
        </w:rPr>
        <w:lastRenderedPageBreak/>
        <w:t>3.4. Problemas/dificultades encontradas:</w:t>
      </w:r>
      <w:bookmarkEnd w:id="11"/>
    </w:p>
    <w:p w14:paraId="2D0C98EC" w14:textId="77777777" w:rsidR="00A07AA0" w:rsidRDefault="00A07AA0" w:rsidP="00A07AA0">
      <w:pPr>
        <w:spacing w:after="200"/>
        <w:jc w:val="both"/>
      </w:pPr>
    </w:p>
    <w:p w14:paraId="111618C3" w14:textId="087FE1F8" w:rsidR="0069580D" w:rsidRDefault="0069580D" w:rsidP="00A07AA0">
      <w:pPr>
        <w:spacing w:after="200"/>
        <w:jc w:val="both"/>
      </w:pPr>
      <w:r w:rsidRPr="0069580D">
        <w:t>Durante el desarrollo del proyecto, se presentaron algunos desafíos técnicos y de gestión:</w:t>
      </w:r>
    </w:p>
    <w:p w14:paraId="35B899EA" w14:textId="77777777" w:rsidR="00A07AA0" w:rsidRPr="0069580D" w:rsidRDefault="00A07AA0" w:rsidP="00A07AA0">
      <w:pPr>
        <w:spacing w:after="200"/>
        <w:jc w:val="both"/>
      </w:pPr>
    </w:p>
    <w:p w14:paraId="2D259BFC" w14:textId="77777777" w:rsidR="0069580D" w:rsidRPr="0069580D" w:rsidRDefault="0069580D" w:rsidP="00A07AA0">
      <w:pPr>
        <w:numPr>
          <w:ilvl w:val="0"/>
          <w:numId w:val="30"/>
        </w:numPr>
        <w:spacing w:after="200"/>
        <w:jc w:val="both"/>
      </w:pPr>
      <w:r w:rsidRPr="0069580D">
        <w:rPr>
          <w:b/>
          <w:bCs/>
        </w:rPr>
        <w:t>Problema: Integración de autenticación JWT entre partes pública y privada.</w:t>
      </w:r>
    </w:p>
    <w:p w14:paraId="16DDE6B2" w14:textId="77777777" w:rsidR="0069580D" w:rsidRPr="0069580D" w:rsidRDefault="0069580D" w:rsidP="00A07AA0">
      <w:pPr>
        <w:numPr>
          <w:ilvl w:val="1"/>
          <w:numId w:val="30"/>
        </w:numPr>
        <w:spacing w:after="200"/>
        <w:jc w:val="both"/>
      </w:pPr>
      <w:r w:rsidRPr="0069580D">
        <w:rPr>
          <w:b/>
          <w:bCs/>
        </w:rPr>
        <w:t>Descripción:</w:t>
      </w:r>
      <w:r w:rsidRPr="0069580D">
        <w:t> Asegurar un flujo de autenticación robusto y seguro con JSON Web Tokens, incluyendo la generación, almacenamiento seguro en el cliente (Angular), envío en cada solicitud protegida, validación en el servidor (Symfony), y gestión de la expiración y revocación de tokens.</w:t>
      </w:r>
    </w:p>
    <w:p w14:paraId="59E7ED77" w14:textId="77777777" w:rsidR="0069580D" w:rsidRPr="0069580D" w:rsidRDefault="0069580D" w:rsidP="00A07AA0">
      <w:pPr>
        <w:numPr>
          <w:ilvl w:val="1"/>
          <w:numId w:val="30"/>
        </w:numPr>
        <w:spacing w:after="200"/>
        <w:jc w:val="both"/>
      </w:pPr>
      <w:r w:rsidRPr="0069580D">
        <w:rPr>
          <w:b/>
          <w:bCs/>
        </w:rPr>
        <w:t>Solución:</w:t>
      </w:r>
    </w:p>
    <w:p w14:paraId="318DCDEA" w14:textId="08BEB85D" w:rsidR="0069580D" w:rsidRPr="0069580D" w:rsidRDefault="0069580D" w:rsidP="00A07AA0">
      <w:pPr>
        <w:numPr>
          <w:ilvl w:val="2"/>
          <w:numId w:val="30"/>
        </w:numPr>
        <w:spacing w:after="200"/>
        <w:jc w:val="both"/>
      </w:pPr>
      <w:r w:rsidRPr="0069580D">
        <w:t xml:space="preserve">En Symfony, se utilizó firebase/php-jwt para la codificación/decodificación de tokens y </w:t>
      </w:r>
      <w:r w:rsidR="00A07AA0">
        <w:t>un sistema propio</w:t>
      </w:r>
      <w:r w:rsidRPr="0069580D">
        <w:t> para integrar la lógica de autenticación.</w:t>
      </w:r>
    </w:p>
    <w:p w14:paraId="28216220" w14:textId="03D80608" w:rsidR="0069580D" w:rsidRPr="0069580D" w:rsidRDefault="0069580D" w:rsidP="00A07AA0">
      <w:pPr>
        <w:numPr>
          <w:ilvl w:val="2"/>
          <w:numId w:val="30"/>
        </w:numPr>
        <w:spacing w:after="200"/>
        <w:jc w:val="both"/>
      </w:pPr>
      <w:r w:rsidRPr="0069580D">
        <w:t>En Angular, se crearon interceptores HTTP para adjuntar automáticamente el token JWT a las cabeceras de las peticiones salientes a la API. El token se almacenó en localStorage</w:t>
      </w:r>
      <w:r w:rsidR="00A07AA0" w:rsidRPr="0069580D">
        <w:t xml:space="preserve"> </w:t>
      </w:r>
      <w:r w:rsidRPr="0069580D">
        <w:t>del navegador.</w:t>
      </w:r>
    </w:p>
    <w:p w14:paraId="23BE307B" w14:textId="23841E94" w:rsidR="0069580D" w:rsidRDefault="0069580D" w:rsidP="00A07AA0">
      <w:pPr>
        <w:numPr>
          <w:ilvl w:val="2"/>
          <w:numId w:val="30"/>
        </w:numPr>
        <w:spacing w:after="200"/>
        <w:jc w:val="both"/>
      </w:pPr>
      <w:r w:rsidRPr="0069580D">
        <w:t>Se implementó una gestión centralizada de sesiones/tokens en el cliente para manejar el login, logout (invalidando el token en el cliente</w:t>
      </w:r>
      <w:r w:rsidR="00A07AA0">
        <w:t>)</w:t>
      </w:r>
      <w:r w:rsidRPr="0069580D">
        <w:t xml:space="preserve"> y la redirección automática en caso de tokens expirados o inválidos.</w:t>
      </w:r>
    </w:p>
    <w:p w14:paraId="2A81F708" w14:textId="56EEC02D" w:rsidR="00A07AA0" w:rsidRPr="0069580D" w:rsidRDefault="00A07AA0" w:rsidP="00A07AA0">
      <w:pPr>
        <w:spacing w:after="200"/>
      </w:pPr>
      <w:r>
        <w:br w:type="page"/>
      </w:r>
    </w:p>
    <w:p w14:paraId="5256A3C4" w14:textId="77777777" w:rsidR="0069580D" w:rsidRPr="0069580D" w:rsidRDefault="0069580D" w:rsidP="00A07AA0">
      <w:pPr>
        <w:numPr>
          <w:ilvl w:val="0"/>
          <w:numId w:val="30"/>
        </w:numPr>
        <w:spacing w:after="200"/>
        <w:jc w:val="both"/>
      </w:pPr>
      <w:r w:rsidRPr="0069580D">
        <w:rPr>
          <w:b/>
          <w:bCs/>
        </w:rPr>
        <w:lastRenderedPageBreak/>
        <w:t>Problema: Gestión del estado y la comunicación entre componentes en Angular.</w:t>
      </w:r>
    </w:p>
    <w:p w14:paraId="60D5822C" w14:textId="77777777" w:rsidR="0069580D" w:rsidRPr="0069580D" w:rsidRDefault="0069580D" w:rsidP="00A07AA0">
      <w:pPr>
        <w:numPr>
          <w:ilvl w:val="1"/>
          <w:numId w:val="30"/>
        </w:numPr>
        <w:spacing w:after="200"/>
        <w:jc w:val="both"/>
      </w:pPr>
      <w:r w:rsidRPr="0069580D">
        <w:rPr>
          <w:b/>
          <w:bCs/>
        </w:rPr>
        <w:t>Descripción:</w:t>
      </w:r>
      <w:r w:rsidRPr="0069580D">
        <w:t> A medida que la aplicación frontend crecía en complejidad, mantener un flujo de datos coherente y una comunicación eficiente entre componentes (especialmente entre componentes no relacionados jerárquicamente) se volvió un desafío.</w:t>
      </w:r>
    </w:p>
    <w:p w14:paraId="79EFC85E" w14:textId="77777777" w:rsidR="0069580D" w:rsidRPr="0069580D" w:rsidRDefault="0069580D" w:rsidP="00A07AA0">
      <w:pPr>
        <w:numPr>
          <w:ilvl w:val="1"/>
          <w:numId w:val="30"/>
        </w:numPr>
        <w:spacing w:after="200"/>
        <w:jc w:val="both"/>
      </w:pPr>
      <w:r w:rsidRPr="0069580D">
        <w:rPr>
          <w:b/>
          <w:bCs/>
        </w:rPr>
        <w:t>Solución:</w:t>
      </w:r>
      <w:r w:rsidRPr="0069580D">
        <w:t> Se hizo un uso extensivo de Servicios de Angular para centralizar la lógica de negocio y el estado compartido. Para flujos de datos más complejos y eventos asíncronos, se utilizó RxJS con Observables y Subjects/BehaviorSubjects para permitir que los componentes se suscriban a cambios de estado o eventos.</w:t>
      </w:r>
    </w:p>
    <w:p w14:paraId="2B3A0F53" w14:textId="77777777" w:rsidR="00A07AA0" w:rsidRDefault="00A07AA0">
      <w:pPr>
        <w:spacing w:after="200"/>
        <w:rPr>
          <w:b/>
          <w:bCs/>
        </w:rPr>
      </w:pPr>
      <w:r>
        <w:rPr>
          <w:b/>
          <w:bCs/>
        </w:rPr>
        <w:br w:type="page"/>
      </w:r>
    </w:p>
    <w:p w14:paraId="1D94ACB0" w14:textId="0E92A7BF" w:rsidR="00A07AA0" w:rsidRPr="00A07AA0" w:rsidRDefault="00A07AA0" w:rsidP="00A07AA0">
      <w:pPr>
        <w:spacing w:after="200"/>
        <w:jc w:val="both"/>
        <w:rPr>
          <w:sz w:val="40"/>
          <w:szCs w:val="28"/>
        </w:rPr>
      </w:pPr>
      <w:r w:rsidRPr="00A07AA0">
        <w:rPr>
          <w:b/>
          <w:bCs/>
          <w:sz w:val="40"/>
          <w:szCs w:val="28"/>
        </w:rPr>
        <w:lastRenderedPageBreak/>
        <w:t>3.5. Resultados obtenidos:</w:t>
      </w:r>
    </w:p>
    <w:p w14:paraId="6BB18E10" w14:textId="77777777" w:rsidR="00A07AA0" w:rsidRPr="00A07AA0" w:rsidRDefault="00A07AA0" w:rsidP="00A07AA0">
      <w:pPr>
        <w:spacing w:after="200"/>
        <w:jc w:val="both"/>
      </w:pPr>
      <w:r w:rsidRPr="00A07AA0">
        <w:t>Al finalizar el desarrollo principal del proyecto, se han alcanzado los siguientes resultados:</w:t>
      </w:r>
    </w:p>
    <w:p w14:paraId="15A3E983" w14:textId="77777777" w:rsidR="00A07AA0" w:rsidRPr="00A07AA0" w:rsidRDefault="00A07AA0" w:rsidP="00A07AA0">
      <w:pPr>
        <w:numPr>
          <w:ilvl w:val="0"/>
          <w:numId w:val="31"/>
        </w:numPr>
        <w:spacing w:after="200"/>
        <w:jc w:val="both"/>
      </w:pPr>
      <w:r w:rsidRPr="00A07AA0">
        <w:rPr>
          <w:b/>
          <w:bCs/>
        </w:rPr>
        <w:t>Desarrollo funcional de ambas partes (pública y privada):</w:t>
      </w:r>
    </w:p>
    <w:p w14:paraId="4C41F711" w14:textId="77777777" w:rsidR="00A07AA0" w:rsidRPr="00A07AA0" w:rsidRDefault="00A07AA0" w:rsidP="00A07AA0">
      <w:pPr>
        <w:numPr>
          <w:ilvl w:val="1"/>
          <w:numId w:val="31"/>
        </w:numPr>
        <w:spacing w:after="200"/>
        <w:jc w:val="both"/>
      </w:pPr>
      <w:r w:rsidRPr="00A07AA0">
        <w:t>La </w:t>
      </w:r>
      <w:r w:rsidRPr="00A07AA0">
        <w:rPr>
          <w:b/>
          <w:bCs/>
        </w:rPr>
        <w:t>parte pública</w:t>
      </w:r>
      <w:r w:rsidRPr="00A07AA0">
        <w:t> permite a los usuarios visualizar información del hotel, los tipos de habitación, sus precios y realizar reservas de manera efectiva.</w:t>
      </w:r>
    </w:p>
    <w:p w14:paraId="19B03506" w14:textId="77777777" w:rsidR="00A07AA0" w:rsidRPr="00A07AA0" w:rsidRDefault="00A07AA0" w:rsidP="00A07AA0">
      <w:pPr>
        <w:numPr>
          <w:ilvl w:val="1"/>
          <w:numId w:val="31"/>
        </w:numPr>
        <w:spacing w:after="200"/>
        <w:jc w:val="both"/>
      </w:pPr>
      <w:r w:rsidRPr="00A07AA0">
        <w:t>La </w:t>
      </w:r>
      <w:r w:rsidRPr="00A07AA0">
        <w:rPr>
          <w:b/>
          <w:bCs/>
        </w:rPr>
        <w:t>parte privada</w:t>
      </w:r>
      <w:r w:rsidRPr="00A07AA0">
        <w:t> (dashboard) ofrece a los administradores y empleados del hotel las herramientas necesarias para gestionar reservas, clientes, y realizar operaciones de check-in y check-out, tras una autenticación segura.</w:t>
      </w:r>
    </w:p>
    <w:p w14:paraId="17EEE599" w14:textId="77777777" w:rsidR="00A07AA0" w:rsidRPr="00A07AA0" w:rsidRDefault="00A07AA0" w:rsidP="00A07AA0">
      <w:pPr>
        <w:numPr>
          <w:ilvl w:val="0"/>
          <w:numId w:val="31"/>
        </w:numPr>
        <w:spacing w:after="200"/>
        <w:jc w:val="both"/>
      </w:pPr>
      <w:r w:rsidRPr="00A07AA0">
        <w:rPr>
          <w:b/>
          <w:bCs/>
        </w:rPr>
        <w:t>Diseño atractivo y consistente con énfasis en la experiencia del usuario:</w:t>
      </w:r>
    </w:p>
    <w:p w14:paraId="42EADDD2" w14:textId="77777777" w:rsidR="00A07AA0" w:rsidRPr="00A07AA0" w:rsidRDefault="00A07AA0" w:rsidP="00A07AA0">
      <w:pPr>
        <w:numPr>
          <w:ilvl w:val="1"/>
          <w:numId w:val="31"/>
        </w:numPr>
        <w:spacing w:after="200"/>
        <w:jc w:val="both"/>
      </w:pPr>
      <w:r w:rsidRPr="00A07AA0">
        <w:t>Se ha logrado una interfaz de usuario moderna, intuitiva y fácil de navegar, siguiendo los principios de UX/UI definidos.</w:t>
      </w:r>
    </w:p>
    <w:p w14:paraId="474CA6D1" w14:textId="77777777" w:rsidR="00A07AA0" w:rsidRPr="00A07AA0" w:rsidRDefault="00A07AA0" w:rsidP="00A07AA0">
      <w:pPr>
        <w:numPr>
          <w:ilvl w:val="1"/>
          <w:numId w:val="31"/>
        </w:numPr>
        <w:spacing w:after="200"/>
        <w:jc w:val="both"/>
      </w:pPr>
      <w:r w:rsidRPr="00A07AA0">
        <w:t>La aplicación es responsive, adaptándose a diferentes dispositivos (escritorio, tablet, móvil).</w:t>
      </w:r>
    </w:p>
    <w:p w14:paraId="62A87E7C" w14:textId="77777777" w:rsidR="00A07AA0" w:rsidRPr="00A07AA0" w:rsidRDefault="00A07AA0" w:rsidP="00A07AA0">
      <w:pPr>
        <w:numPr>
          <w:ilvl w:val="0"/>
          <w:numId w:val="31"/>
        </w:numPr>
        <w:spacing w:after="200"/>
        <w:jc w:val="both"/>
      </w:pPr>
      <w:r w:rsidRPr="00A07AA0">
        <w:rPr>
          <w:b/>
          <w:bCs/>
        </w:rPr>
        <w:t>API RESTful funcional y segura:</w:t>
      </w:r>
      <w:r w:rsidRPr="00A07AA0">
        <w:t> El backend Symfony expone una API robusta que maneja la lógica de negocio y la persistencia de datos, con mecanismos de autenticación y autorización implementados.</w:t>
      </w:r>
    </w:p>
    <w:p w14:paraId="7E91EADF" w14:textId="24B72240" w:rsidR="00A07AA0" w:rsidRDefault="00A07AA0" w:rsidP="00A07AA0">
      <w:pPr>
        <w:numPr>
          <w:ilvl w:val="0"/>
          <w:numId w:val="31"/>
        </w:numPr>
        <w:spacing w:after="200"/>
        <w:jc w:val="both"/>
      </w:pPr>
      <w:r w:rsidRPr="00A07AA0">
        <w:rPr>
          <w:b/>
          <w:bCs/>
        </w:rPr>
        <w:t>Cumplimiento de Objetivos:</w:t>
      </w:r>
      <w:r w:rsidRPr="00A07AA0">
        <w:t> Se han cumplido la mayoría de los objetivos específicos planteados al inicio del proyecto, sentando una base sólida para futuras mejoras y expansiones.</w:t>
      </w:r>
    </w:p>
    <w:p w14:paraId="20A9B463" w14:textId="77777777" w:rsidR="00A07AA0" w:rsidRDefault="00A07AA0">
      <w:pPr>
        <w:spacing w:after="200"/>
      </w:pPr>
      <w:r>
        <w:br w:type="page"/>
      </w:r>
    </w:p>
    <w:p w14:paraId="0C3E2D74" w14:textId="13FFC898" w:rsidR="00A07AA0" w:rsidRPr="00A07AA0" w:rsidRDefault="00A07AA0" w:rsidP="001045AD">
      <w:pPr>
        <w:pStyle w:val="Ttulo1"/>
      </w:pPr>
      <w:bookmarkStart w:id="12" w:name="_Toc198032136"/>
      <w:r w:rsidRPr="00A07AA0">
        <w:lastRenderedPageBreak/>
        <w:t>4. Conclusiones</w:t>
      </w:r>
      <w:bookmarkEnd w:id="12"/>
    </w:p>
    <w:p w14:paraId="7DE7D53B" w14:textId="77777777" w:rsidR="00A07AA0" w:rsidRDefault="00A07AA0" w:rsidP="00A07AA0">
      <w:pPr>
        <w:spacing w:after="200"/>
        <w:ind w:left="360"/>
        <w:jc w:val="both"/>
      </w:pPr>
    </w:p>
    <w:p w14:paraId="1B3723B4" w14:textId="57AC50BE" w:rsidR="00A07AA0" w:rsidRDefault="00A07AA0" w:rsidP="00A07AA0">
      <w:pPr>
        <w:spacing w:after="200"/>
        <w:ind w:left="360"/>
        <w:jc w:val="both"/>
      </w:pPr>
      <w:r w:rsidRPr="00A07AA0">
        <w:t>Este proyecto</w:t>
      </w:r>
      <w:r>
        <w:t xml:space="preserve"> me</w:t>
      </w:r>
      <w:r w:rsidRPr="00A07AA0">
        <w:t xml:space="preserve"> ha permitido mejorar y consolidar habilidades en tecnologías web modernas como Angular para el desarrollo frontend y Symfony para el backend. </w:t>
      </w:r>
    </w:p>
    <w:p w14:paraId="2C4C2131" w14:textId="210AA253" w:rsidR="00A07AA0" w:rsidRPr="00A07AA0" w:rsidRDefault="00A07AA0" w:rsidP="00A07AA0">
      <w:pPr>
        <w:spacing w:after="200"/>
        <w:ind w:left="360"/>
        <w:jc w:val="both"/>
      </w:pPr>
      <w:r w:rsidRPr="00A07AA0">
        <w:t xml:space="preserve">La implementación de una aplicación full-stack desde cero, abarcando desde el diseño de la base de datos hasta la interfaz de usuario y el despliegue, ha sido una experiencia de aprendizaje </w:t>
      </w:r>
      <w:r>
        <w:t>muy buena</w:t>
      </w:r>
      <w:r w:rsidRPr="00A07AA0">
        <w:t>.</w:t>
      </w:r>
    </w:p>
    <w:p w14:paraId="7FA20F77" w14:textId="252A4357" w:rsidR="00A07AA0" w:rsidRPr="00A07AA0" w:rsidRDefault="008C6A99" w:rsidP="00A07AA0">
      <w:pPr>
        <w:spacing w:after="200"/>
        <w:ind w:left="360"/>
        <w:jc w:val="both"/>
      </w:pPr>
      <w:r>
        <w:t>He</w:t>
      </w:r>
      <w:r w:rsidR="00A07AA0" w:rsidRPr="00A07AA0">
        <w:t xml:space="preserve"> profundizado en el diseño de aplicaciones</w:t>
      </w:r>
      <w:r w:rsidR="00A07AA0">
        <w:t>,</w:t>
      </w:r>
      <w:r w:rsidR="00A07AA0" w:rsidRPr="00A07AA0">
        <w:t xml:space="preserve"> aplicando principios de arquitectura cliente-servidor, API RESTful, y patrones de diseño en ambos frameworks. La gestión de la autenticación con JWT y la configuración de un entorno de desarrollo y despliegue han sido aspectos particularmente </w:t>
      </w:r>
      <w:r w:rsidR="00A07AA0">
        <w:t>complicados</w:t>
      </w:r>
      <w:r w:rsidR="00A07AA0" w:rsidRPr="00A07AA0">
        <w:t>.</w:t>
      </w:r>
    </w:p>
    <w:p w14:paraId="0738510E" w14:textId="10C22C4E" w:rsidR="00A07AA0" w:rsidRPr="00A07AA0" w:rsidRDefault="00A07AA0" w:rsidP="00A07AA0">
      <w:pPr>
        <w:spacing w:after="200"/>
        <w:ind w:left="360"/>
        <w:jc w:val="both"/>
      </w:pPr>
      <w:r w:rsidRPr="00A07AA0">
        <w:t>A nivel profesional, la experiencia en la aplicación (aunque simulada) de metodologías ágiles como SCRUM para la gestión del proyecto, la resolución de problemas técnicos complejos ha sido invaluable. Estos conocimientos y habilidades son directamente transferibles al entorno laboral actual, donde la agilidad, la eficiencia son cada vez más demandados.</w:t>
      </w:r>
    </w:p>
    <w:p w14:paraId="66ECF447" w14:textId="77777777" w:rsidR="00A07AA0" w:rsidRDefault="00A07AA0" w:rsidP="00A07AA0">
      <w:pPr>
        <w:spacing w:after="200"/>
        <w:ind w:left="360"/>
        <w:jc w:val="both"/>
      </w:pPr>
      <w:r w:rsidRPr="00A07AA0">
        <w:t xml:space="preserve">El proyecto ha cumplido con los objetivos principales propuestos, entregando una solución funcional para la gestión hotelera. Si bien existen áreas de mejora y expansión, la base tecnológica y funcional establecida es sólida. </w:t>
      </w:r>
    </w:p>
    <w:p w14:paraId="168A2D47" w14:textId="042A5434" w:rsidR="00A07AA0" w:rsidRPr="00A07AA0" w:rsidRDefault="00A07AA0" w:rsidP="00A07AA0">
      <w:pPr>
        <w:spacing w:after="200"/>
        <w:ind w:left="360"/>
        <w:jc w:val="both"/>
      </w:pPr>
      <w:r w:rsidRPr="00A07AA0">
        <w:t>Personalmente, el proyecto ha reforzado la importancia de una buena planificación, la división de problemas complejos en tareas más manejables y la perseverancia en la resolución de obstáculos.</w:t>
      </w:r>
    </w:p>
    <w:p w14:paraId="49FA5C63" w14:textId="77777777" w:rsidR="00A07AA0" w:rsidRPr="00A07AA0" w:rsidRDefault="00A07AA0" w:rsidP="00A07AA0">
      <w:pPr>
        <w:spacing w:after="200"/>
        <w:ind w:left="360"/>
        <w:jc w:val="both"/>
      </w:pPr>
    </w:p>
    <w:p w14:paraId="4C5B94AF" w14:textId="175B18C1" w:rsidR="0069580D" w:rsidRDefault="0069580D">
      <w:pPr>
        <w:spacing w:after="200"/>
      </w:pPr>
    </w:p>
    <w:p w14:paraId="20F017BF" w14:textId="77777777" w:rsidR="00A07AA0" w:rsidRPr="00C812F0" w:rsidRDefault="00A07AA0" w:rsidP="001045AD">
      <w:pPr>
        <w:pStyle w:val="Ttulo1"/>
      </w:pPr>
      <w:bookmarkStart w:id="13" w:name="_Toc198032137"/>
      <w:r w:rsidRPr="00C812F0">
        <w:lastRenderedPageBreak/>
        <w:t>5. Líneas futuras de trabajo</w:t>
      </w:r>
      <w:bookmarkEnd w:id="13"/>
    </w:p>
    <w:p w14:paraId="054B26D9" w14:textId="77777777" w:rsidR="001045AD" w:rsidRDefault="001045AD" w:rsidP="00A07AA0">
      <w:pPr>
        <w:spacing w:after="200"/>
      </w:pPr>
    </w:p>
    <w:p w14:paraId="35CBCB9C" w14:textId="46CB6E16" w:rsidR="00A07AA0" w:rsidRPr="00A07AA0" w:rsidRDefault="00A07AA0" w:rsidP="00A07AA0">
      <w:pPr>
        <w:spacing w:after="200"/>
      </w:pPr>
      <w:r w:rsidRPr="00A07AA0">
        <w:t>Aunque el proyecto actual es funcional, existen diversas áreas donde podría expandirse y mejorarse en el futuro:</w:t>
      </w:r>
    </w:p>
    <w:p w14:paraId="497BA96A" w14:textId="77777777" w:rsidR="00A07AA0" w:rsidRPr="00A07AA0" w:rsidRDefault="00A07AA0" w:rsidP="00A07AA0">
      <w:pPr>
        <w:numPr>
          <w:ilvl w:val="0"/>
          <w:numId w:val="32"/>
        </w:numPr>
        <w:spacing w:after="200"/>
      </w:pPr>
      <w:r w:rsidRPr="00A07AA0">
        <w:rPr>
          <w:b/>
          <w:bCs/>
        </w:rPr>
        <w:t>Soporte Multilingüe:</w:t>
      </w:r>
    </w:p>
    <w:p w14:paraId="281F28B1" w14:textId="2C24D1D6" w:rsidR="00A07AA0" w:rsidRPr="00A07AA0" w:rsidRDefault="00A07AA0" w:rsidP="00A07AA0">
      <w:pPr>
        <w:numPr>
          <w:ilvl w:val="1"/>
          <w:numId w:val="32"/>
        </w:numPr>
        <w:spacing w:after="200"/>
      </w:pPr>
      <w:r w:rsidRPr="00A07AA0">
        <w:t>Añadir soporte multilingüe para la interfaz pública, permitiendo a los usuarios seleccionar su idioma preferido. Esto implicaría el uso de librerías de internacionalización tanto en Angular como en Symfony.</w:t>
      </w:r>
    </w:p>
    <w:p w14:paraId="4E68D854" w14:textId="77777777" w:rsidR="00A07AA0" w:rsidRPr="00A07AA0" w:rsidRDefault="00A07AA0" w:rsidP="00A07AA0">
      <w:pPr>
        <w:numPr>
          <w:ilvl w:val="0"/>
          <w:numId w:val="32"/>
        </w:numPr>
        <w:spacing w:after="200"/>
      </w:pPr>
      <w:r w:rsidRPr="00A07AA0">
        <w:rPr>
          <w:b/>
          <w:bCs/>
        </w:rPr>
        <w:t>Funcionalidad de Análisis de Datos y Reportes:</w:t>
      </w:r>
    </w:p>
    <w:p w14:paraId="273FFA0A" w14:textId="77777777" w:rsidR="00A07AA0" w:rsidRPr="00A07AA0" w:rsidRDefault="00A07AA0" w:rsidP="00A07AA0">
      <w:pPr>
        <w:numPr>
          <w:ilvl w:val="1"/>
          <w:numId w:val="32"/>
        </w:numPr>
        <w:spacing w:after="200"/>
      </w:pPr>
      <w:r w:rsidRPr="00A07AA0">
        <w:t>Ampliar la funcionalidad del dashboard de administración con un módulo de análisis de datos y generación de reportes (ej. ocupación, ingresos por periodo, reservas por canal, etc.) para ayudar en la toma de decisiones estratégicas del hotel.</w:t>
      </w:r>
    </w:p>
    <w:p w14:paraId="5C681E35" w14:textId="77777777" w:rsidR="00A07AA0" w:rsidRPr="00A07AA0" w:rsidRDefault="00A07AA0" w:rsidP="00A07AA0">
      <w:pPr>
        <w:numPr>
          <w:ilvl w:val="0"/>
          <w:numId w:val="32"/>
        </w:numPr>
        <w:spacing w:after="200"/>
      </w:pPr>
      <w:r w:rsidRPr="00A07AA0">
        <w:rPr>
          <w:b/>
          <w:bCs/>
        </w:rPr>
        <w:t>Integración con Pasarelas de Pago:</w:t>
      </w:r>
    </w:p>
    <w:p w14:paraId="215BC986" w14:textId="77777777" w:rsidR="00A07AA0" w:rsidRPr="00A07AA0" w:rsidRDefault="00A07AA0" w:rsidP="00A07AA0">
      <w:pPr>
        <w:numPr>
          <w:ilvl w:val="1"/>
          <w:numId w:val="32"/>
        </w:numPr>
        <w:spacing w:after="200"/>
      </w:pPr>
      <w:r w:rsidRPr="00A07AA0">
        <w:t>Integrar la aplicación con pasarelas de pago online (ej. Stripe, PayPal) para permitir el pago de las reservas directamente a través de la web.</w:t>
      </w:r>
    </w:p>
    <w:p w14:paraId="594ECD3B" w14:textId="77777777" w:rsidR="00A07AA0" w:rsidRPr="00A07AA0" w:rsidRDefault="00A07AA0" w:rsidP="00A07AA0">
      <w:pPr>
        <w:numPr>
          <w:ilvl w:val="0"/>
          <w:numId w:val="32"/>
        </w:numPr>
        <w:spacing w:after="200"/>
      </w:pPr>
      <w:r w:rsidRPr="00A07AA0">
        <w:rPr>
          <w:b/>
          <w:bCs/>
        </w:rPr>
        <w:t>Gestión Avanzada de Habitaciones y Tarifas:</w:t>
      </w:r>
    </w:p>
    <w:p w14:paraId="3F242913" w14:textId="77777777" w:rsidR="00A07AA0" w:rsidRPr="00A07AA0" w:rsidRDefault="00A07AA0" w:rsidP="00A07AA0">
      <w:pPr>
        <w:numPr>
          <w:ilvl w:val="1"/>
          <w:numId w:val="32"/>
        </w:numPr>
        <w:spacing w:after="200"/>
      </w:pPr>
      <w:r w:rsidRPr="00A07AA0">
        <w:t>Implementar una gestión más detallada del inventario de habitaciones (ej. bloqueo de habitaciones por mantenimiento).</w:t>
      </w:r>
    </w:p>
    <w:p w14:paraId="6948932B" w14:textId="77777777" w:rsidR="00A07AA0" w:rsidRPr="00A07AA0" w:rsidRDefault="00A07AA0" w:rsidP="00A07AA0">
      <w:pPr>
        <w:numPr>
          <w:ilvl w:val="1"/>
          <w:numId w:val="32"/>
        </w:numPr>
        <w:spacing w:after="200"/>
      </w:pPr>
      <w:r w:rsidRPr="00A07AA0">
        <w:t>Permitir la configuración de tarifas dinámicas (ej. por temporada, por día de la semana, ofertas especiales).</w:t>
      </w:r>
    </w:p>
    <w:p w14:paraId="2042CD96" w14:textId="77777777" w:rsidR="00A07AA0" w:rsidRPr="00A07AA0" w:rsidRDefault="00A07AA0" w:rsidP="00A07AA0">
      <w:pPr>
        <w:numPr>
          <w:ilvl w:val="0"/>
          <w:numId w:val="32"/>
        </w:numPr>
        <w:spacing w:after="200"/>
      </w:pPr>
      <w:r w:rsidRPr="00A07AA0">
        <w:rPr>
          <w:b/>
          <w:bCs/>
        </w:rPr>
        <w:t>Módulo de Opiniones y Valoraciones:</w:t>
      </w:r>
    </w:p>
    <w:p w14:paraId="3DD5BBB9" w14:textId="77777777" w:rsidR="00A07AA0" w:rsidRDefault="00A07AA0" w:rsidP="00A07AA0">
      <w:pPr>
        <w:numPr>
          <w:ilvl w:val="1"/>
          <w:numId w:val="32"/>
        </w:numPr>
        <w:spacing w:after="200"/>
      </w:pPr>
      <w:r w:rsidRPr="00A07AA0">
        <w:t>Permitir a los clientes dejar opiniones y valoraciones sobre su estancia, que podrían mostrarse (previa moderación) en la parte pública.</w:t>
      </w:r>
    </w:p>
    <w:p w14:paraId="6A74CA58" w14:textId="77777777" w:rsidR="00A07AA0" w:rsidRPr="00A07AA0" w:rsidRDefault="00A07AA0" w:rsidP="00A07AA0">
      <w:pPr>
        <w:spacing w:after="200"/>
      </w:pPr>
    </w:p>
    <w:p w14:paraId="4B8F85F1" w14:textId="77777777" w:rsidR="00A07AA0" w:rsidRPr="00A07AA0" w:rsidRDefault="00A07AA0" w:rsidP="00A07AA0">
      <w:pPr>
        <w:numPr>
          <w:ilvl w:val="0"/>
          <w:numId w:val="32"/>
        </w:numPr>
        <w:spacing w:after="200"/>
      </w:pPr>
      <w:r w:rsidRPr="00A07AA0">
        <w:rPr>
          <w:b/>
          <w:bCs/>
        </w:rPr>
        <w:t>Mejoras en la Seguridad:</w:t>
      </w:r>
    </w:p>
    <w:p w14:paraId="5C12514E" w14:textId="77777777" w:rsidR="00A07AA0" w:rsidRPr="00A07AA0" w:rsidRDefault="00A07AA0" w:rsidP="00A07AA0">
      <w:pPr>
        <w:numPr>
          <w:ilvl w:val="1"/>
          <w:numId w:val="32"/>
        </w:numPr>
        <w:spacing w:after="200"/>
      </w:pPr>
      <w:r w:rsidRPr="00A07AA0">
        <w:t>Implementar autenticación de dos factores (2FA) para el acceso al panel de administración.</w:t>
      </w:r>
    </w:p>
    <w:p w14:paraId="45C6069C" w14:textId="77777777" w:rsidR="00A07AA0" w:rsidRPr="00A07AA0" w:rsidRDefault="00A07AA0" w:rsidP="00A07AA0">
      <w:pPr>
        <w:numPr>
          <w:ilvl w:val="1"/>
          <w:numId w:val="32"/>
        </w:numPr>
        <w:spacing w:after="200"/>
      </w:pPr>
      <w:r w:rsidRPr="00A07AA0">
        <w:t>Realizar auditorías de seguridad periódicas.</w:t>
      </w:r>
    </w:p>
    <w:p w14:paraId="58F87061" w14:textId="77777777" w:rsidR="00A07AA0" w:rsidRPr="00A07AA0" w:rsidRDefault="00A07AA0" w:rsidP="00A07AA0">
      <w:pPr>
        <w:numPr>
          <w:ilvl w:val="0"/>
          <w:numId w:val="32"/>
        </w:numPr>
        <w:spacing w:after="200"/>
      </w:pPr>
      <w:r w:rsidRPr="00A07AA0">
        <w:rPr>
          <w:b/>
          <w:bCs/>
        </w:rPr>
        <w:t>Optimización del Rendimiento:</w:t>
      </w:r>
    </w:p>
    <w:p w14:paraId="4DFC0DAF" w14:textId="77777777" w:rsidR="00A07AA0" w:rsidRPr="00A07AA0" w:rsidRDefault="00A07AA0" w:rsidP="00A07AA0">
      <w:pPr>
        <w:numPr>
          <w:ilvl w:val="1"/>
          <w:numId w:val="32"/>
        </w:numPr>
        <w:spacing w:after="200"/>
      </w:pPr>
      <w:r w:rsidRPr="00A07AA0">
        <w:t>Aunque se ha tenido en cuenta, realizar perfiles de rendimiento más exhaustivos tanto en el frontend (ej. lazy loading de módulos Angular) como en el backend (ej. optimización de consultas Doctrine, caching).</w:t>
      </w:r>
    </w:p>
    <w:p w14:paraId="59A5C13F" w14:textId="77777777" w:rsidR="00A07AA0" w:rsidRPr="00A07AA0" w:rsidRDefault="00A07AA0" w:rsidP="00A07AA0">
      <w:pPr>
        <w:numPr>
          <w:ilvl w:val="0"/>
          <w:numId w:val="32"/>
        </w:numPr>
        <w:spacing w:after="200"/>
      </w:pPr>
      <w:r w:rsidRPr="00A07AA0">
        <w:rPr>
          <w:b/>
          <w:bCs/>
        </w:rPr>
        <w:t>Pruebas Automatizadas:</w:t>
      </w:r>
    </w:p>
    <w:p w14:paraId="46F38373" w14:textId="734CB33D" w:rsidR="00A07AA0" w:rsidRPr="00A07AA0" w:rsidRDefault="00A07AA0" w:rsidP="00A07AA0">
      <w:pPr>
        <w:numPr>
          <w:ilvl w:val="1"/>
          <w:numId w:val="32"/>
        </w:numPr>
        <w:spacing w:after="200"/>
      </w:pPr>
      <w:r w:rsidRPr="00A07AA0">
        <w:t>Ampliar la cobertura de pruebas unitarias y de integración en el backend (PHPUnit) y frontend</w:t>
      </w:r>
      <w:r w:rsidR="00C818EE">
        <w:t>.</w:t>
      </w:r>
    </w:p>
    <w:p w14:paraId="0706AC65" w14:textId="77777777" w:rsidR="00A07AA0" w:rsidRPr="00A07AA0" w:rsidRDefault="00A07AA0" w:rsidP="00A07AA0">
      <w:pPr>
        <w:spacing w:after="200"/>
      </w:pPr>
      <w:r w:rsidRPr="00A07AA0">
        <w:t>Estas líneas futuras de trabajo podrían convertir la aplicación en una herramienta aún más completa y competitiva en el mercado de software de gestión hotelera.</w:t>
      </w:r>
    </w:p>
    <w:p w14:paraId="4F191D4B" w14:textId="1CD16B39" w:rsidR="00A07AA0" w:rsidRDefault="00A07AA0">
      <w:pPr>
        <w:spacing w:after="200"/>
      </w:pPr>
      <w:r>
        <w:br w:type="page"/>
      </w:r>
    </w:p>
    <w:p w14:paraId="290B2BA5" w14:textId="77777777" w:rsidR="00DF46CD" w:rsidRPr="00DF46CD" w:rsidRDefault="00DF46CD" w:rsidP="0069580D">
      <w:pPr>
        <w:spacing w:after="240"/>
        <w:jc w:val="both"/>
      </w:pPr>
    </w:p>
    <w:bookmarkStart w:id="14" w:name="_Toc198032138" w:displacedByCustomXml="next"/>
    <w:sdt>
      <w:sdtPr>
        <w:rPr>
          <w:rFonts w:asciiTheme="minorHAnsi" w:eastAsiaTheme="minorEastAsia" w:hAnsiTheme="minorHAnsi" w:cstheme="minorBidi"/>
          <w:b w:val="0"/>
          <w:color w:val="auto"/>
          <w:sz w:val="32"/>
          <w:szCs w:val="22"/>
        </w:rPr>
        <w:id w:val="-887183846"/>
        <w:docPartObj>
          <w:docPartGallery w:val="Bibliographies"/>
          <w:docPartUnique/>
        </w:docPartObj>
      </w:sdtPr>
      <w:sdtContent>
        <w:p w14:paraId="3CDCC183" w14:textId="109431DD" w:rsidR="004B0FC3" w:rsidRDefault="004B0FC3">
          <w:pPr>
            <w:pStyle w:val="Ttulo1"/>
          </w:pPr>
          <w:r>
            <w:t>6. Bibliografía</w:t>
          </w:r>
          <w:bookmarkEnd w:id="14"/>
        </w:p>
        <w:sdt>
          <w:sdtPr>
            <w:id w:val="111145805"/>
            <w:bibliography/>
          </w:sdtPr>
          <w:sdtContent>
            <w:p w14:paraId="02491E45" w14:textId="77777777" w:rsidR="00C812F0" w:rsidRDefault="004B0FC3" w:rsidP="00C812F0">
              <w:pPr>
                <w:pStyle w:val="Bibliografa"/>
                <w:ind w:left="720" w:hanging="720"/>
                <w:rPr>
                  <w:noProof/>
                  <w:sz w:val="24"/>
                  <w:szCs w:val="24"/>
                </w:rPr>
              </w:pPr>
              <w:r>
                <w:fldChar w:fldCharType="begin"/>
              </w:r>
              <w:r>
                <w:instrText>BIBLIOGRAPHY</w:instrText>
              </w:r>
              <w:r>
                <w:fldChar w:fldCharType="separate"/>
              </w:r>
              <w:r w:rsidR="00C812F0">
                <w:rPr>
                  <w:i/>
                  <w:iCs/>
                  <w:noProof/>
                </w:rPr>
                <w:t>Documentación de JWT</w:t>
              </w:r>
              <w:r w:rsidR="00C812F0">
                <w:rPr>
                  <w:noProof/>
                </w:rPr>
                <w:t>. (s.f.). Obtenido de https://jwt.io/</w:t>
              </w:r>
            </w:p>
            <w:p w14:paraId="4A1AE4B4" w14:textId="77777777" w:rsidR="00C812F0" w:rsidRDefault="00C812F0" w:rsidP="00C812F0">
              <w:pPr>
                <w:pStyle w:val="Bibliografa"/>
                <w:ind w:left="720" w:hanging="720"/>
                <w:rPr>
                  <w:noProof/>
                </w:rPr>
              </w:pPr>
              <w:r>
                <w:rPr>
                  <w:i/>
                  <w:iCs/>
                  <w:noProof/>
                </w:rPr>
                <w:t>Documentación de php-jwt</w:t>
              </w:r>
              <w:r>
                <w:rPr>
                  <w:noProof/>
                </w:rPr>
                <w:t>. (s.f.). Obtenido de https://github.com/firebase/php-jwt</w:t>
              </w:r>
            </w:p>
            <w:p w14:paraId="04C4AA9C" w14:textId="77777777" w:rsidR="00C812F0" w:rsidRDefault="00C812F0" w:rsidP="00C812F0">
              <w:pPr>
                <w:pStyle w:val="Bibliografa"/>
                <w:ind w:left="720" w:hanging="720"/>
                <w:rPr>
                  <w:noProof/>
                </w:rPr>
              </w:pPr>
              <w:r>
                <w:rPr>
                  <w:i/>
                  <w:iCs/>
                  <w:noProof/>
                </w:rPr>
                <w:t>Documentación oficial de Angular</w:t>
              </w:r>
              <w:r>
                <w:rPr>
                  <w:noProof/>
                </w:rPr>
                <w:t>. (s.f.). Obtenido de https://angular.dev</w:t>
              </w:r>
            </w:p>
            <w:p w14:paraId="07D1C54B" w14:textId="77777777" w:rsidR="00C812F0" w:rsidRDefault="00C812F0" w:rsidP="00C812F0">
              <w:pPr>
                <w:pStyle w:val="Bibliografa"/>
                <w:ind w:left="720" w:hanging="720"/>
                <w:rPr>
                  <w:noProof/>
                </w:rPr>
              </w:pPr>
              <w:r>
                <w:rPr>
                  <w:i/>
                  <w:iCs/>
                  <w:noProof/>
                </w:rPr>
                <w:t>Documentación oficial de Bootstrap</w:t>
              </w:r>
              <w:r>
                <w:rPr>
                  <w:noProof/>
                </w:rPr>
                <w:t>. (s.f.). Obtenido de https://getbootstrap.com/docs</w:t>
              </w:r>
            </w:p>
            <w:p w14:paraId="158A7E94" w14:textId="77777777" w:rsidR="00C812F0" w:rsidRDefault="00C812F0" w:rsidP="00C812F0">
              <w:pPr>
                <w:pStyle w:val="Bibliografa"/>
                <w:ind w:left="720" w:hanging="720"/>
                <w:rPr>
                  <w:noProof/>
                </w:rPr>
              </w:pPr>
              <w:r>
                <w:rPr>
                  <w:i/>
                  <w:iCs/>
                  <w:noProof/>
                </w:rPr>
                <w:t>Documentación oficial de Symfony</w:t>
              </w:r>
              <w:r>
                <w:rPr>
                  <w:noProof/>
                </w:rPr>
                <w:t>. (s.f.). Obtenido de https://symfony.com/doc</w:t>
              </w:r>
            </w:p>
            <w:p w14:paraId="7BF8A1B7" w14:textId="761142D5" w:rsidR="004B0FC3" w:rsidRDefault="004B0FC3" w:rsidP="00C812F0">
              <w:r>
                <w:rPr>
                  <w:b/>
                  <w:bCs/>
                </w:rPr>
                <w:fldChar w:fldCharType="end"/>
              </w:r>
            </w:p>
          </w:sdtContent>
        </w:sdt>
      </w:sdtContent>
    </w:sdt>
    <w:p w14:paraId="35573BAF" w14:textId="3B569746" w:rsidR="00C812F0" w:rsidRDefault="00C812F0">
      <w:pPr>
        <w:spacing w:after="200"/>
      </w:pPr>
      <w:r>
        <w:br w:type="page"/>
      </w:r>
    </w:p>
    <w:p w14:paraId="03F61CC5" w14:textId="4303F0B0" w:rsidR="004B0FC3" w:rsidRDefault="00C812F0" w:rsidP="004B0FC3">
      <w:r>
        <w:lastRenderedPageBreak/>
        <w:t>ANEXO A: TABLA DE ENTIDADES Y RELACIONES BBDD</w:t>
      </w:r>
    </w:p>
    <w:p w14:paraId="6B578DD4" w14:textId="77777777" w:rsidR="00C812F0" w:rsidRDefault="00C812F0" w:rsidP="004B0FC3"/>
    <w:p w14:paraId="614A4769" w14:textId="697486EB" w:rsidR="00C812F0" w:rsidRDefault="00C812F0" w:rsidP="004B0FC3">
      <w:r>
        <w:rPr>
          <w:noProof/>
        </w:rPr>
        <w:drawing>
          <wp:inline distT="0" distB="0" distL="0" distR="0" wp14:anchorId="3668D397" wp14:editId="3B0F8D1B">
            <wp:extent cx="6519600" cy="1926000"/>
            <wp:effectExtent l="0" t="0" r="0" b="4445"/>
            <wp:docPr id="2060042540" name="Imagen 8" descr="Interfaz de usuario gráfic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0042540" name="Imagen 8" descr="Interfaz de usuario gráfica&#10;&#10;El contenido generado por IA puede ser incorrecto."/>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6519600" cy="1926000"/>
                    </a:xfrm>
                    <a:prstGeom prst="rect">
                      <a:avLst/>
                    </a:prstGeom>
                    <a:ln>
                      <a:noFill/>
                    </a:ln>
                    <a:extLst>
                      <a:ext uri="{53640926-AAD7-44D8-BBD7-CCE9431645EC}">
                        <a14:shadowObscured xmlns:a14="http://schemas.microsoft.com/office/drawing/2010/main"/>
                      </a:ext>
                    </a:extLst>
                  </pic:spPr>
                </pic:pic>
              </a:graphicData>
            </a:graphic>
          </wp:inline>
        </w:drawing>
      </w:r>
    </w:p>
    <w:p w14:paraId="7A64C6AD" w14:textId="77777777" w:rsidR="00C812F0" w:rsidRDefault="00C812F0" w:rsidP="004B0FC3"/>
    <w:p w14:paraId="5B921FFA" w14:textId="77777777" w:rsidR="00C812F0" w:rsidRPr="00C812F0" w:rsidRDefault="00C812F0" w:rsidP="00C812F0">
      <w:pPr>
        <w:jc w:val="both"/>
      </w:pPr>
      <w:r w:rsidRPr="00C812F0">
        <w:rPr>
          <w:b/>
          <w:bCs/>
        </w:rPr>
        <w:t>Descripción de las Entidades Principales:</w:t>
      </w:r>
    </w:p>
    <w:p w14:paraId="0FE18DBE" w14:textId="77777777" w:rsidR="00C812F0" w:rsidRPr="00C812F0" w:rsidRDefault="00C812F0" w:rsidP="00C812F0">
      <w:pPr>
        <w:numPr>
          <w:ilvl w:val="0"/>
          <w:numId w:val="33"/>
        </w:numPr>
        <w:jc w:val="both"/>
      </w:pPr>
      <w:r w:rsidRPr="00C812F0">
        <w:rPr>
          <w:b/>
          <w:bCs/>
        </w:rPr>
        <w:t>user</w:t>
      </w:r>
      <w:r w:rsidRPr="00C812F0">
        <w:t>: Gestiona los datos de clientes y personal.</w:t>
      </w:r>
    </w:p>
    <w:p w14:paraId="5B077648" w14:textId="77777777" w:rsidR="00C812F0" w:rsidRPr="00C812F0" w:rsidRDefault="00C812F0" w:rsidP="00C812F0">
      <w:pPr>
        <w:numPr>
          <w:ilvl w:val="0"/>
          <w:numId w:val="33"/>
        </w:numPr>
        <w:jc w:val="both"/>
      </w:pPr>
      <w:r w:rsidRPr="00C812F0">
        <w:rPr>
          <w:b/>
          <w:bCs/>
        </w:rPr>
        <w:t>room_type</w:t>
      </w:r>
      <w:r w:rsidRPr="00C812F0">
        <w:t>: Define las categorías de habitaciones.</w:t>
      </w:r>
    </w:p>
    <w:p w14:paraId="48519434" w14:textId="77777777" w:rsidR="00C812F0" w:rsidRPr="00C812F0" w:rsidRDefault="00C812F0" w:rsidP="00C812F0">
      <w:pPr>
        <w:numPr>
          <w:ilvl w:val="0"/>
          <w:numId w:val="33"/>
        </w:numPr>
        <w:jc w:val="both"/>
      </w:pPr>
      <w:r w:rsidRPr="00C812F0">
        <w:rPr>
          <w:b/>
          <w:bCs/>
        </w:rPr>
        <w:t>room</w:t>
      </w:r>
      <w:r w:rsidRPr="00C812F0">
        <w:t>: Representa las habitaciones físicas.</w:t>
      </w:r>
    </w:p>
    <w:p w14:paraId="7CAF65E1" w14:textId="77777777" w:rsidR="00C812F0" w:rsidRPr="00C812F0" w:rsidRDefault="00C812F0" w:rsidP="00C812F0">
      <w:pPr>
        <w:numPr>
          <w:ilvl w:val="0"/>
          <w:numId w:val="33"/>
        </w:numPr>
        <w:jc w:val="both"/>
      </w:pPr>
      <w:r w:rsidRPr="00C812F0">
        <w:rPr>
          <w:b/>
          <w:bCs/>
        </w:rPr>
        <w:t>booking</w:t>
      </w:r>
      <w:r w:rsidRPr="00C812F0">
        <w:t>: Almacena los detalles de las reservas.</w:t>
      </w:r>
    </w:p>
    <w:p w14:paraId="6FE46484" w14:textId="77777777" w:rsidR="00C812F0" w:rsidRPr="00C812F0" w:rsidRDefault="00C812F0" w:rsidP="00C812F0">
      <w:pPr>
        <w:numPr>
          <w:ilvl w:val="0"/>
          <w:numId w:val="33"/>
        </w:numPr>
        <w:jc w:val="both"/>
      </w:pPr>
      <w:r w:rsidRPr="00C812F0">
        <w:rPr>
          <w:b/>
          <w:bCs/>
        </w:rPr>
        <w:t>service</w:t>
      </w:r>
      <w:r w:rsidRPr="00C812F0">
        <w:t>: Lista los servicios adicionales ofrecidos.</w:t>
      </w:r>
    </w:p>
    <w:p w14:paraId="27F11EDB" w14:textId="77777777" w:rsidR="00C812F0" w:rsidRPr="00C812F0" w:rsidRDefault="00C812F0" w:rsidP="00C812F0">
      <w:pPr>
        <w:numPr>
          <w:ilvl w:val="0"/>
          <w:numId w:val="33"/>
        </w:numPr>
        <w:jc w:val="both"/>
      </w:pPr>
      <w:r w:rsidRPr="00C812F0">
        <w:rPr>
          <w:b/>
          <w:bCs/>
        </w:rPr>
        <w:t>image</w:t>
      </w:r>
      <w:r w:rsidRPr="00C812F0">
        <w:t>: Almacena referencias a imágenes.</w:t>
      </w:r>
    </w:p>
    <w:p w14:paraId="6839779F" w14:textId="77777777" w:rsidR="00C812F0" w:rsidRPr="00C812F0" w:rsidRDefault="00C812F0" w:rsidP="00C812F0">
      <w:pPr>
        <w:numPr>
          <w:ilvl w:val="0"/>
          <w:numId w:val="33"/>
        </w:numPr>
        <w:jc w:val="both"/>
      </w:pPr>
      <w:r w:rsidRPr="00C812F0">
        <w:rPr>
          <w:b/>
          <w:bCs/>
        </w:rPr>
        <w:t>token</w:t>
      </w:r>
      <w:r w:rsidRPr="00C812F0">
        <w:t>: Utilizada para la gestión de tokens JWT (ej. revocación).</w:t>
      </w:r>
    </w:p>
    <w:p w14:paraId="7FAEF436" w14:textId="1B30F02C" w:rsidR="00C812F0" w:rsidRPr="00C812F0" w:rsidRDefault="00C812F0" w:rsidP="00C812F0">
      <w:pPr>
        <w:numPr>
          <w:ilvl w:val="0"/>
          <w:numId w:val="33"/>
        </w:numPr>
        <w:jc w:val="both"/>
      </w:pPr>
      <w:r w:rsidRPr="00C812F0">
        <w:t>Las</w:t>
      </w:r>
      <w:r>
        <w:t xml:space="preserve"> </w:t>
      </w:r>
      <w:r w:rsidRPr="00C812F0">
        <w:t>tablas room_type_image, service_image, booking_service son tablas pivote para relaciones muchos-a-muchos.</w:t>
      </w:r>
    </w:p>
    <w:p w14:paraId="79F33BDB" w14:textId="77777777" w:rsidR="00C812F0" w:rsidRPr="004B7E44" w:rsidRDefault="00C812F0" w:rsidP="004B0FC3"/>
    <w:sectPr w:rsidR="00C812F0" w:rsidRPr="004B7E44" w:rsidSect="000821D9">
      <w:headerReference w:type="default" r:id="rId26"/>
      <w:footerReference w:type="default" r:id="rId27"/>
      <w:footerReference w:type="first" r:id="rId28"/>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E944CB" w14:textId="77777777" w:rsidR="00580743" w:rsidRDefault="00580743" w:rsidP="004B7E44">
      <w:r>
        <w:separator/>
      </w:r>
    </w:p>
  </w:endnote>
  <w:endnote w:type="continuationSeparator" w:id="0">
    <w:p w14:paraId="631F8B5D" w14:textId="77777777" w:rsidR="00580743" w:rsidRDefault="0058074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6B98841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BC0B97B" w14:textId="18C1C8B8" w:rsidR="004B7E44" w:rsidRDefault="00747B45" w:rsidP="004B7E44">
          <w:pPr>
            <w:pStyle w:val="Piedepgina"/>
          </w:pPr>
          <w:r w:rsidRPr="00747B45">
            <w:rPr>
              <w:lang w:bidi="es-ES"/>
            </w:rPr>
            <w:t>Víctor Giménez Gil</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12696F9E" w14:textId="77777777" w:rsidR="005A718F" w:rsidRDefault="005A718F" w:rsidP="004B7E44">
        <w:pPr>
          <w:pStyle w:val="Piedepgina"/>
        </w:pPr>
        <w:r>
          <w:rPr>
            <w:lang w:bidi="es-ES"/>
          </w:rPr>
          <w:fldChar w:fldCharType="begin"/>
        </w:r>
        <w:r>
          <w:rPr>
            <w:lang w:bidi="es-ES"/>
          </w:rPr>
          <w:instrText xml:space="preserve"> PAGE   \* MERGEFORMAT </w:instrText>
        </w:r>
        <w:r>
          <w:rPr>
            <w:lang w:bidi="es-ES"/>
          </w:rPr>
          <w:fldChar w:fldCharType="separate"/>
        </w:r>
        <w:r w:rsidR="009120E9">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91766" w14:textId="77777777" w:rsidR="00580743" w:rsidRDefault="00580743" w:rsidP="004B7E44">
      <w:r>
        <w:separator/>
      </w:r>
    </w:p>
  </w:footnote>
  <w:footnote w:type="continuationSeparator" w:id="0">
    <w:p w14:paraId="254218CC" w14:textId="77777777" w:rsidR="00580743" w:rsidRDefault="0058074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0FD407F" w14:textId="77777777" w:rsidTr="004B7E44">
      <w:trPr>
        <w:trHeight w:val="1318"/>
      </w:trPr>
      <w:tc>
        <w:tcPr>
          <w:tcW w:w="12210" w:type="dxa"/>
          <w:tcBorders>
            <w:top w:val="nil"/>
            <w:left w:val="nil"/>
            <w:bottom w:val="nil"/>
            <w:right w:val="nil"/>
          </w:tcBorders>
        </w:tcPr>
        <w:p w14:paraId="5A588543" w14:textId="77777777" w:rsidR="004B7E44" w:rsidRDefault="004B7E44" w:rsidP="004B7E44">
          <w:pPr>
            <w:pStyle w:val="Encabezado"/>
          </w:pPr>
          <w:r>
            <w:rPr>
              <w:noProof/>
              <w:lang w:bidi="es-ES"/>
            </w:rPr>
            <mc:AlternateContent>
              <mc:Choice Requires="wps">
                <w:drawing>
                  <wp:inline distT="0" distB="0" distL="0" distR="0" wp14:anchorId="368A324F" wp14:editId="6EB8C69B">
                    <wp:extent cx="1352282" cy="592428"/>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A31D4B"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8A324F" id="Rectángulo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" fillcolor="#a4063e [3204]" stroked="f" strokeweight="2pt">
                    <v:textbox>
                      <w:txbxContent>
                        <w:p w14:paraId="10A31D4B"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B1715"/>
    <w:multiLevelType w:val="hybridMultilevel"/>
    <w:tmpl w:val="6564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C23B7"/>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E33FC"/>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800FB"/>
    <w:multiLevelType w:val="multilevel"/>
    <w:tmpl w:val="B89A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E682C"/>
    <w:multiLevelType w:val="multilevel"/>
    <w:tmpl w:val="7996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E3588"/>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21CF5"/>
    <w:multiLevelType w:val="multilevel"/>
    <w:tmpl w:val="311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E6D8F"/>
    <w:multiLevelType w:val="multilevel"/>
    <w:tmpl w:val="AB08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258A5"/>
    <w:multiLevelType w:val="hybridMultilevel"/>
    <w:tmpl w:val="158C1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E4088D"/>
    <w:multiLevelType w:val="hybridMultilevel"/>
    <w:tmpl w:val="537AE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B33B8"/>
    <w:multiLevelType w:val="multilevel"/>
    <w:tmpl w:val="8CEA5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5D7CF8"/>
    <w:multiLevelType w:val="hybridMultilevel"/>
    <w:tmpl w:val="32788F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C62313"/>
    <w:multiLevelType w:val="hybridMultilevel"/>
    <w:tmpl w:val="276E0F3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93D1ECE"/>
    <w:multiLevelType w:val="hybridMultilevel"/>
    <w:tmpl w:val="3B302460"/>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B876265"/>
    <w:multiLevelType w:val="hybridMultilevel"/>
    <w:tmpl w:val="F85C6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651C72"/>
    <w:multiLevelType w:val="hybridMultilevel"/>
    <w:tmpl w:val="152EE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191470"/>
    <w:multiLevelType w:val="hybridMultilevel"/>
    <w:tmpl w:val="5C28D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C43BAC"/>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27777D"/>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0C0018"/>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747E61"/>
    <w:multiLevelType w:val="multilevel"/>
    <w:tmpl w:val="35A6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CD5BCA"/>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3D1129"/>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FC1D08"/>
    <w:multiLevelType w:val="multilevel"/>
    <w:tmpl w:val="C74C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CE6250"/>
    <w:multiLevelType w:val="multilevel"/>
    <w:tmpl w:val="AA7CD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76A5B"/>
    <w:multiLevelType w:val="hybridMultilevel"/>
    <w:tmpl w:val="F3545E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8525050"/>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18355A"/>
    <w:multiLevelType w:val="hybridMultilevel"/>
    <w:tmpl w:val="E6004F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C63C3C"/>
    <w:multiLevelType w:val="multilevel"/>
    <w:tmpl w:val="2C52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D7CAF"/>
    <w:multiLevelType w:val="hybridMultilevel"/>
    <w:tmpl w:val="11A2E7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52C76D1"/>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746CF"/>
    <w:multiLevelType w:val="multilevel"/>
    <w:tmpl w:val="60EA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93355B"/>
    <w:multiLevelType w:val="multilevel"/>
    <w:tmpl w:val="F8D6C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5982187">
    <w:abstractNumId w:val="20"/>
  </w:num>
  <w:num w:numId="2" w16cid:durableId="1399667724">
    <w:abstractNumId w:val="3"/>
  </w:num>
  <w:num w:numId="3" w16cid:durableId="819350430">
    <w:abstractNumId w:val="14"/>
  </w:num>
  <w:num w:numId="4" w16cid:durableId="619723126">
    <w:abstractNumId w:val="7"/>
  </w:num>
  <w:num w:numId="5" w16cid:durableId="762455136">
    <w:abstractNumId w:val="6"/>
  </w:num>
  <w:num w:numId="6" w16cid:durableId="1275819839">
    <w:abstractNumId w:val="4"/>
  </w:num>
  <w:num w:numId="7" w16cid:durableId="591013649">
    <w:abstractNumId w:val="29"/>
  </w:num>
  <w:num w:numId="8" w16cid:durableId="684329347">
    <w:abstractNumId w:val="0"/>
  </w:num>
  <w:num w:numId="9" w16cid:durableId="1857772432">
    <w:abstractNumId w:val="27"/>
  </w:num>
  <w:num w:numId="10" w16cid:durableId="629434616">
    <w:abstractNumId w:val="15"/>
  </w:num>
  <w:num w:numId="11" w16cid:durableId="836192104">
    <w:abstractNumId w:val="8"/>
  </w:num>
  <w:num w:numId="12" w16cid:durableId="69743385">
    <w:abstractNumId w:val="13"/>
  </w:num>
  <w:num w:numId="13" w16cid:durableId="151995117">
    <w:abstractNumId w:val="16"/>
  </w:num>
  <w:num w:numId="14" w16cid:durableId="251473391">
    <w:abstractNumId w:val="25"/>
  </w:num>
  <w:num w:numId="15" w16cid:durableId="501629810">
    <w:abstractNumId w:val="9"/>
  </w:num>
  <w:num w:numId="16" w16cid:durableId="2131238411">
    <w:abstractNumId w:val="11"/>
  </w:num>
  <w:num w:numId="17" w16cid:durableId="184103739">
    <w:abstractNumId w:val="24"/>
  </w:num>
  <w:num w:numId="18" w16cid:durableId="1996570440">
    <w:abstractNumId w:val="31"/>
  </w:num>
  <w:num w:numId="19" w16cid:durableId="1814447057">
    <w:abstractNumId w:val="23"/>
  </w:num>
  <w:num w:numId="20" w16cid:durableId="846598863">
    <w:abstractNumId w:val="28"/>
  </w:num>
  <w:num w:numId="21" w16cid:durableId="835343409">
    <w:abstractNumId w:val="12"/>
  </w:num>
  <w:num w:numId="22" w16cid:durableId="291713186">
    <w:abstractNumId w:val="17"/>
  </w:num>
  <w:num w:numId="23" w16cid:durableId="1461652137">
    <w:abstractNumId w:val="26"/>
  </w:num>
  <w:num w:numId="24" w16cid:durableId="2145733792">
    <w:abstractNumId w:val="19"/>
  </w:num>
  <w:num w:numId="25" w16cid:durableId="2036038756">
    <w:abstractNumId w:val="30"/>
  </w:num>
  <w:num w:numId="26" w16cid:durableId="1609266796">
    <w:abstractNumId w:val="1"/>
  </w:num>
  <w:num w:numId="27" w16cid:durableId="1141192620">
    <w:abstractNumId w:val="18"/>
  </w:num>
  <w:num w:numId="28" w16cid:durableId="26613824">
    <w:abstractNumId w:val="22"/>
  </w:num>
  <w:num w:numId="29" w16cid:durableId="276257292">
    <w:abstractNumId w:val="21"/>
  </w:num>
  <w:num w:numId="30" w16cid:durableId="561134301">
    <w:abstractNumId w:val="10"/>
  </w:num>
  <w:num w:numId="31" w16cid:durableId="761490614">
    <w:abstractNumId w:val="32"/>
  </w:num>
  <w:num w:numId="32" w16cid:durableId="281880969">
    <w:abstractNumId w:val="2"/>
  </w:num>
  <w:num w:numId="33" w16cid:durableId="15464547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B45"/>
    <w:rsid w:val="000821D9"/>
    <w:rsid w:val="001045AD"/>
    <w:rsid w:val="0015055E"/>
    <w:rsid w:val="001A6C4A"/>
    <w:rsid w:val="002211B0"/>
    <w:rsid w:val="00221883"/>
    <w:rsid w:val="00293B83"/>
    <w:rsid w:val="002A2EDF"/>
    <w:rsid w:val="003A6CDA"/>
    <w:rsid w:val="00477A8B"/>
    <w:rsid w:val="00483C32"/>
    <w:rsid w:val="004B0FC3"/>
    <w:rsid w:val="004B7E44"/>
    <w:rsid w:val="004D5252"/>
    <w:rsid w:val="004F2B86"/>
    <w:rsid w:val="00580743"/>
    <w:rsid w:val="00585D66"/>
    <w:rsid w:val="005A718F"/>
    <w:rsid w:val="005D306D"/>
    <w:rsid w:val="0069580D"/>
    <w:rsid w:val="006A3CE7"/>
    <w:rsid w:val="00747B45"/>
    <w:rsid w:val="007516CF"/>
    <w:rsid w:val="00835960"/>
    <w:rsid w:val="008A470D"/>
    <w:rsid w:val="008B33BC"/>
    <w:rsid w:val="008B64BD"/>
    <w:rsid w:val="008C6A99"/>
    <w:rsid w:val="009120E9"/>
    <w:rsid w:val="00945900"/>
    <w:rsid w:val="009A1D26"/>
    <w:rsid w:val="009C396C"/>
    <w:rsid w:val="00A07AA0"/>
    <w:rsid w:val="00A14503"/>
    <w:rsid w:val="00B23FAD"/>
    <w:rsid w:val="00B31E02"/>
    <w:rsid w:val="00B572B4"/>
    <w:rsid w:val="00B907F4"/>
    <w:rsid w:val="00BD64A7"/>
    <w:rsid w:val="00C10884"/>
    <w:rsid w:val="00C812F0"/>
    <w:rsid w:val="00C818EE"/>
    <w:rsid w:val="00D5726A"/>
    <w:rsid w:val="00D7562D"/>
    <w:rsid w:val="00DB26A7"/>
    <w:rsid w:val="00DF46CD"/>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06385"/>
  <w15:chartTrackingRefBased/>
  <w15:docId w15:val="{421B8CBA-3169-4C05-913C-4C6E404A6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70D"/>
    <w:pPr>
      <w:spacing w:after="0"/>
    </w:pPr>
    <w:rPr>
      <w:rFonts w:eastAsiaTheme="minorEastAsia"/>
      <w:sz w:val="32"/>
      <w:szCs w:val="22"/>
    </w:rPr>
  </w:style>
  <w:style w:type="paragraph" w:styleId="Ttulo1">
    <w:name w:val="heading 1"/>
    <w:basedOn w:val="Normal"/>
    <w:link w:val="Ttulo1Car"/>
    <w:uiPriority w:val="9"/>
    <w:qFormat/>
    <w:rsid w:val="002A2EDF"/>
    <w:pPr>
      <w:keepNext/>
      <w:outlineLvl w:val="0"/>
    </w:pPr>
    <w:rPr>
      <w:rFonts w:asciiTheme="majorHAnsi" w:eastAsia="Times New Roman" w:hAnsiTheme="majorHAnsi" w:cs="Times New Roman"/>
      <w:b/>
      <w:color w:val="161718" w:themeColor="text1"/>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2EDF"/>
    <w:rPr>
      <w:rFonts w:asciiTheme="majorHAnsi" w:eastAsia="Times New Roman" w:hAnsiTheme="majorHAnsi" w:cs="Times New Roman"/>
      <w:b/>
      <w:color w:val="161718" w:themeColor="text1"/>
      <w:sz w:val="48"/>
      <w:szCs w:val="24"/>
    </w:rPr>
  </w:style>
  <w:style w:type="paragraph" w:styleId="Ttulo">
    <w:name w:val="Title"/>
    <w:basedOn w:val="Normal"/>
    <w:link w:val="TtuloCar"/>
    <w:uiPriority w:val="1"/>
    <w:qFormat/>
    <w:rsid w:val="009A1D26"/>
    <w:pPr>
      <w:spacing w:line="240" w:lineRule="auto"/>
      <w:contextualSpacing/>
    </w:pPr>
    <w:rPr>
      <w:rFonts w:asciiTheme="majorHAnsi" w:eastAsia="Times New Roman" w:hAnsiTheme="majorHAnsi" w:cs="Times New Roman"/>
      <w:b/>
      <w:caps/>
      <w:sz w:val="96"/>
      <w:szCs w:val="40"/>
    </w:rPr>
  </w:style>
  <w:style w:type="character" w:customStyle="1" w:styleId="TtuloCar">
    <w:name w:val="Título Car"/>
    <w:basedOn w:val="Fuentedeprrafopredeter"/>
    <w:link w:val="Ttulo"/>
    <w:uiPriority w:val="1"/>
    <w:rsid w:val="009A1D26"/>
    <w:rPr>
      <w:rFonts w:asciiTheme="majorHAnsi" w:eastAsia="Times New Roman" w:hAnsiTheme="majorHAnsi" w:cs="Times New Roman"/>
      <w:b/>
      <w:caps/>
      <w:color w:val="FFFFFF" w:themeColor="background1"/>
      <w:sz w:val="96"/>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2A2EDF"/>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1">
    <w:name w:val="toc 1"/>
    <w:basedOn w:val="Normal"/>
    <w:next w:val="Normal"/>
    <w:autoRedefine/>
    <w:uiPriority w:val="39"/>
    <w:unhideWhenUsed/>
    <w:rsid w:val="002A2EDF"/>
    <w:pPr>
      <w:spacing w:after="100"/>
    </w:pPr>
  </w:style>
  <w:style w:type="character" w:styleId="Hipervnculo">
    <w:name w:val="Hyperlink"/>
    <w:basedOn w:val="Fuentedeprrafopredeter"/>
    <w:uiPriority w:val="99"/>
    <w:unhideWhenUsed/>
    <w:rsid w:val="002A2EDF"/>
    <w:rPr>
      <w:color w:val="93C842" w:themeColor="hyperlink"/>
      <w:u w:val="single"/>
    </w:rPr>
  </w:style>
  <w:style w:type="paragraph" w:styleId="TDC2">
    <w:name w:val="toc 2"/>
    <w:basedOn w:val="Normal"/>
    <w:next w:val="Normal"/>
    <w:autoRedefine/>
    <w:uiPriority w:val="39"/>
    <w:unhideWhenUsed/>
    <w:rsid w:val="002A2EDF"/>
    <w:pPr>
      <w:spacing w:after="100"/>
      <w:ind w:left="280"/>
    </w:pPr>
  </w:style>
  <w:style w:type="paragraph" w:styleId="Prrafodelista">
    <w:name w:val="List Paragraph"/>
    <w:basedOn w:val="Normal"/>
    <w:uiPriority w:val="34"/>
    <w:unhideWhenUsed/>
    <w:qFormat/>
    <w:rsid w:val="008A470D"/>
    <w:pPr>
      <w:ind w:left="720"/>
      <w:contextualSpacing/>
    </w:pPr>
  </w:style>
  <w:style w:type="paragraph" w:styleId="Bibliografa">
    <w:name w:val="Bibliography"/>
    <w:basedOn w:val="Normal"/>
    <w:next w:val="Normal"/>
    <w:uiPriority w:val="37"/>
    <w:unhideWhenUsed/>
    <w:rsid w:val="004B0FC3"/>
  </w:style>
  <w:style w:type="paragraph" w:customStyle="1" w:styleId="ng-star-inserted">
    <w:name w:val="ng-star-inserted"/>
    <w:basedOn w:val="Normal"/>
    <w:rsid w:val="001A6C4A"/>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inline-code">
    <w:name w:val="inline-code"/>
    <w:basedOn w:val="Fuentedeprrafopredeter"/>
    <w:rsid w:val="001A6C4A"/>
  </w:style>
  <w:style w:type="character" w:customStyle="1" w:styleId="ng-star-inserted1">
    <w:name w:val="ng-star-inserted1"/>
    <w:basedOn w:val="Fuentedeprrafopredeter"/>
    <w:rsid w:val="001A6C4A"/>
  </w:style>
  <w:style w:type="paragraph" w:styleId="TDC3">
    <w:name w:val="toc 3"/>
    <w:basedOn w:val="Normal"/>
    <w:next w:val="Normal"/>
    <w:autoRedefine/>
    <w:uiPriority w:val="39"/>
    <w:unhideWhenUsed/>
    <w:rsid w:val="0069580D"/>
    <w:pPr>
      <w:spacing w:after="100"/>
      <w:ind w:left="640"/>
    </w:pPr>
  </w:style>
  <w:style w:type="character" w:styleId="Mencinsinresolver">
    <w:name w:val="Unresolved Mention"/>
    <w:basedOn w:val="Fuentedeprrafopredeter"/>
    <w:uiPriority w:val="99"/>
    <w:semiHidden/>
    <w:unhideWhenUsed/>
    <w:rsid w:val="00585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6986">
      <w:bodyDiv w:val="1"/>
      <w:marLeft w:val="0"/>
      <w:marRight w:val="0"/>
      <w:marTop w:val="0"/>
      <w:marBottom w:val="0"/>
      <w:divBdr>
        <w:top w:val="none" w:sz="0" w:space="0" w:color="auto"/>
        <w:left w:val="none" w:sz="0" w:space="0" w:color="auto"/>
        <w:bottom w:val="none" w:sz="0" w:space="0" w:color="auto"/>
        <w:right w:val="none" w:sz="0" w:space="0" w:color="auto"/>
      </w:divBdr>
    </w:div>
    <w:div w:id="100689266">
      <w:bodyDiv w:val="1"/>
      <w:marLeft w:val="0"/>
      <w:marRight w:val="0"/>
      <w:marTop w:val="0"/>
      <w:marBottom w:val="0"/>
      <w:divBdr>
        <w:top w:val="none" w:sz="0" w:space="0" w:color="auto"/>
        <w:left w:val="none" w:sz="0" w:space="0" w:color="auto"/>
        <w:bottom w:val="none" w:sz="0" w:space="0" w:color="auto"/>
        <w:right w:val="none" w:sz="0" w:space="0" w:color="auto"/>
      </w:divBdr>
    </w:div>
    <w:div w:id="121312802">
      <w:bodyDiv w:val="1"/>
      <w:marLeft w:val="0"/>
      <w:marRight w:val="0"/>
      <w:marTop w:val="0"/>
      <w:marBottom w:val="0"/>
      <w:divBdr>
        <w:top w:val="none" w:sz="0" w:space="0" w:color="auto"/>
        <w:left w:val="none" w:sz="0" w:space="0" w:color="auto"/>
        <w:bottom w:val="none" w:sz="0" w:space="0" w:color="auto"/>
        <w:right w:val="none" w:sz="0" w:space="0" w:color="auto"/>
      </w:divBdr>
    </w:div>
    <w:div w:id="123163168">
      <w:bodyDiv w:val="1"/>
      <w:marLeft w:val="0"/>
      <w:marRight w:val="0"/>
      <w:marTop w:val="0"/>
      <w:marBottom w:val="0"/>
      <w:divBdr>
        <w:top w:val="none" w:sz="0" w:space="0" w:color="auto"/>
        <w:left w:val="none" w:sz="0" w:space="0" w:color="auto"/>
        <w:bottom w:val="none" w:sz="0" w:space="0" w:color="auto"/>
        <w:right w:val="none" w:sz="0" w:space="0" w:color="auto"/>
      </w:divBdr>
    </w:div>
    <w:div w:id="192116415">
      <w:bodyDiv w:val="1"/>
      <w:marLeft w:val="0"/>
      <w:marRight w:val="0"/>
      <w:marTop w:val="0"/>
      <w:marBottom w:val="0"/>
      <w:divBdr>
        <w:top w:val="none" w:sz="0" w:space="0" w:color="auto"/>
        <w:left w:val="none" w:sz="0" w:space="0" w:color="auto"/>
        <w:bottom w:val="none" w:sz="0" w:space="0" w:color="auto"/>
        <w:right w:val="none" w:sz="0" w:space="0" w:color="auto"/>
      </w:divBdr>
    </w:div>
    <w:div w:id="253132707">
      <w:bodyDiv w:val="1"/>
      <w:marLeft w:val="0"/>
      <w:marRight w:val="0"/>
      <w:marTop w:val="0"/>
      <w:marBottom w:val="0"/>
      <w:divBdr>
        <w:top w:val="none" w:sz="0" w:space="0" w:color="auto"/>
        <w:left w:val="none" w:sz="0" w:space="0" w:color="auto"/>
        <w:bottom w:val="none" w:sz="0" w:space="0" w:color="auto"/>
        <w:right w:val="none" w:sz="0" w:space="0" w:color="auto"/>
      </w:divBdr>
    </w:div>
    <w:div w:id="324405990">
      <w:bodyDiv w:val="1"/>
      <w:marLeft w:val="0"/>
      <w:marRight w:val="0"/>
      <w:marTop w:val="0"/>
      <w:marBottom w:val="0"/>
      <w:divBdr>
        <w:top w:val="none" w:sz="0" w:space="0" w:color="auto"/>
        <w:left w:val="none" w:sz="0" w:space="0" w:color="auto"/>
        <w:bottom w:val="none" w:sz="0" w:space="0" w:color="auto"/>
        <w:right w:val="none" w:sz="0" w:space="0" w:color="auto"/>
      </w:divBdr>
    </w:div>
    <w:div w:id="331300768">
      <w:bodyDiv w:val="1"/>
      <w:marLeft w:val="0"/>
      <w:marRight w:val="0"/>
      <w:marTop w:val="0"/>
      <w:marBottom w:val="0"/>
      <w:divBdr>
        <w:top w:val="none" w:sz="0" w:space="0" w:color="auto"/>
        <w:left w:val="none" w:sz="0" w:space="0" w:color="auto"/>
        <w:bottom w:val="none" w:sz="0" w:space="0" w:color="auto"/>
        <w:right w:val="none" w:sz="0" w:space="0" w:color="auto"/>
      </w:divBdr>
    </w:div>
    <w:div w:id="388312481">
      <w:bodyDiv w:val="1"/>
      <w:marLeft w:val="0"/>
      <w:marRight w:val="0"/>
      <w:marTop w:val="0"/>
      <w:marBottom w:val="0"/>
      <w:divBdr>
        <w:top w:val="none" w:sz="0" w:space="0" w:color="auto"/>
        <w:left w:val="none" w:sz="0" w:space="0" w:color="auto"/>
        <w:bottom w:val="none" w:sz="0" w:space="0" w:color="auto"/>
        <w:right w:val="none" w:sz="0" w:space="0" w:color="auto"/>
      </w:divBdr>
    </w:div>
    <w:div w:id="495147044">
      <w:bodyDiv w:val="1"/>
      <w:marLeft w:val="0"/>
      <w:marRight w:val="0"/>
      <w:marTop w:val="0"/>
      <w:marBottom w:val="0"/>
      <w:divBdr>
        <w:top w:val="none" w:sz="0" w:space="0" w:color="auto"/>
        <w:left w:val="none" w:sz="0" w:space="0" w:color="auto"/>
        <w:bottom w:val="none" w:sz="0" w:space="0" w:color="auto"/>
        <w:right w:val="none" w:sz="0" w:space="0" w:color="auto"/>
      </w:divBdr>
    </w:div>
    <w:div w:id="521211884">
      <w:bodyDiv w:val="1"/>
      <w:marLeft w:val="0"/>
      <w:marRight w:val="0"/>
      <w:marTop w:val="0"/>
      <w:marBottom w:val="0"/>
      <w:divBdr>
        <w:top w:val="none" w:sz="0" w:space="0" w:color="auto"/>
        <w:left w:val="none" w:sz="0" w:space="0" w:color="auto"/>
        <w:bottom w:val="none" w:sz="0" w:space="0" w:color="auto"/>
        <w:right w:val="none" w:sz="0" w:space="0" w:color="auto"/>
      </w:divBdr>
    </w:div>
    <w:div w:id="599534451">
      <w:bodyDiv w:val="1"/>
      <w:marLeft w:val="0"/>
      <w:marRight w:val="0"/>
      <w:marTop w:val="0"/>
      <w:marBottom w:val="0"/>
      <w:divBdr>
        <w:top w:val="none" w:sz="0" w:space="0" w:color="auto"/>
        <w:left w:val="none" w:sz="0" w:space="0" w:color="auto"/>
        <w:bottom w:val="none" w:sz="0" w:space="0" w:color="auto"/>
        <w:right w:val="none" w:sz="0" w:space="0" w:color="auto"/>
      </w:divBdr>
    </w:div>
    <w:div w:id="613101856">
      <w:bodyDiv w:val="1"/>
      <w:marLeft w:val="0"/>
      <w:marRight w:val="0"/>
      <w:marTop w:val="0"/>
      <w:marBottom w:val="0"/>
      <w:divBdr>
        <w:top w:val="none" w:sz="0" w:space="0" w:color="auto"/>
        <w:left w:val="none" w:sz="0" w:space="0" w:color="auto"/>
        <w:bottom w:val="none" w:sz="0" w:space="0" w:color="auto"/>
        <w:right w:val="none" w:sz="0" w:space="0" w:color="auto"/>
      </w:divBdr>
    </w:div>
    <w:div w:id="643581681">
      <w:bodyDiv w:val="1"/>
      <w:marLeft w:val="0"/>
      <w:marRight w:val="0"/>
      <w:marTop w:val="0"/>
      <w:marBottom w:val="0"/>
      <w:divBdr>
        <w:top w:val="none" w:sz="0" w:space="0" w:color="auto"/>
        <w:left w:val="none" w:sz="0" w:space="0" w:color="auto"/>
        <w:bottom w:val="none" w:sz="0" w:space="0" w:color="auto"/>
        <w:right w:val="none" w:sz="0" w:space="0" w:color="auto"/>
      </w:divBdr>
    </w:div>
    <w:div w:id="644236657">
      <w:bodyDiv w:val="1"/>
      <w:marLeft w:val="0"/>
      <w:marRight w:val="0"/>
      <w:marTop w:val="0"/>
      <w:marBottom w:val="0"/>
      <w:divBdr>
        <w:top w:val="none" w:sz="0" w:space="0" w:color="auto"/>
        <w:left w:val="none" w:sz="0" w:space="0" w:color="auto"/>
        <w:bottom w:val="none" w:sz="0" w:space="0" w:color="auto"/>
        <w:right w:val="none" w:sz="0" w:space="0" w:color="auto"/>
      </w:divBdr>
    </w:div>
    <w:div w:id="683482442">
      <w:bodyDiv w:val="1"/>
      <w:marLeft w:val="0"/>
      <w:marRight w:val="0"/>
      <w:marTop w:val="0"/>
      <w:marBottom w:val="0"/>
      <w:divBdr>
        <w:top w:val="none" w:sz="0" w:space="0" w:color="auto"/>
        <w:left w:val="none" w:sz="0" w:space="0" w:color="auto"/>
        <w:bottom w:val="none" w:sz="0" w:space="0" w:color="auto"/>
        <w:right w:val="none" w:sz="0" w:space="0" w:color="auto"/>
      </w:divBdr>
    </w:div>
    <w:div w:id="689533030">
      <w:bodyDiv w:val="1"/>
      <w:marLeft w:val="0"/>
      <w:marRight w:val="0"/>
      <w:marTop w:val="0"/>
      <w:marBottom w:val="0"/>
      <w:divBdr>
        <w:top w:val="none" w:sz="0" w:space="0" w:color="auto"/>
        <w:left w:val="none" w:sz="0" w:space="0" w:color="auto"/>
        <w:bottom w:val="none" w:sz="0" w:space="0" w:color="auto"/>
        <w:right w:val="none" w:sz="0" w:space="0" w:color="auto"/>
      </w:divBdr>
    </w:div>
    <w:div w:id="726563599">
      <w:bodyDiv w:val="1"/>
      <w:marLeft w:val="0"/>
      <w:marRight w:val="0"/>
      <w:marTop w:val="0"/>
      <w:marBottom w:val="0"/>
      <w:divBdr>
        <w:top w:val="none" w:sz="0" w:space="0" w:color="auto"/>
        <w:left w:val="none" w:sz="0" w:space="0" w:color="auto"/>
        <w:bottom w:val="none" w:sz="0" w:space="0" w:color="auto"/>
        <w:right w:val="none" w:sz="0" w:space="0" w:color="auto"/>
      </w:divBdr>
    </w:div>
    <w:div w:id="756368382">
      <w:bodyDiv w:val="1"/>
      <w:marLeft w:val="0"/>
      <w:marRight w:val="0"/>
      <w:marTop w:val="0"/>
      <w:marBottom w:val="0"/>
      <w:divBdr>
        <w:top w:val="none" w:sz="0" w:space="0" w:color="auto"/>
        <w:left w:val="none" w:sz="0" w:space="0" w:color="auto"/>
        <w:bottom w:val="none" w:sz="0" w:space="0" w:color="auto"/>
        <w:right w:val="none" w:sz="0" w:space="0" w:color="auto"/>
      </w:divBdr>
    </w:div>
    <w:div w:id="807211910">
      <w:bodyDiv w:val="1"/>
      <w:marLeft w:val="0"/>
      <w:marRight w:val="0"/>
      <w:marTop w:val="0"/>
      <w:marBottom w:val="0"/>
      <w:divBdr>
        <w:top w:val="none" w:sz="0" w:space="0" w:color="auto"/>
        <w:left w:val="none" w:sz="0" w:space="0" w:color="auto"/>
        <w:bottom w:val="none" w:sz="0" w:space="0" w:color="auto"/>
        <w:right w:val="none" w:sz="0" w:space="0" w:color="auto"/>
      </w:divBdr>
    </w:div>
    <w:div w:id="897477698">
      <w:bodyDiv w:val="1"/>
      <w:marLeft w:val="0"/>
      <w:marRight w:val="0"/>
      <w:marTop w:val="0"/>
      <w:marBottom w:val="0"/>
      <w:divBdr>
        <w:top w:val="none" w:sz="0" w:space="0" w:color="auto"/>
        <w:left w:val="none" w:sz="0" w:space="0" w:color="auto"/>
        <w:bottom w:val="none" w:sz="0" w:space="0" w:color="auto"/>
        <w:right w:val="none" w:sz="0" w:space="0" w:color="auto"/>
      </w:divBdr>
    </w:div>
    <w:div w:id="906502398">
      <w:bodyDiv w:val="1"/>
      <w:marLeft w:val="0"/>
      <w:marRight w:val="0"/>
      <w:marTop w:val="0"/>
      <w:marBottom w:val="0"/>
      <w:divBdr>
        <w:top w:val="none" w:sz="0" w:space="0" w:color="auto"/>
        <w:left w:val="none" w:sz="0" w:space="0" w:color="auto"/>
        <w:bottom w:val="none" w:sz="0" w:space="0" w:color="auto"/>
        <w:right w:val="none" w:sz="0" w:space="0" w:color="auto"/>
      </w:divBdr>
    </w:div>
    <w:div w:id="909343020">
      <w:bodyDiv w:val="1"/>
      <w:marLeft w:val="0"/>
      <w:marRight w:val="0"/>
      <w:marTop w:val="0"/>
      <w:marBottom w:val="0"/>
      <w:divBdr>
        <w:top w:val="none" w:sz="0" w:space="0" w:color="auto"/>
        <w:left w:val="none" w:sz="0" w:space="0" w:color="auto"/>
        <w:bottom w:val="none" w:sz="0" w:space="0" w:color="auto"/>
        <w:right w:val="none" w:sz="0" w:space="0" w:color="auto"/>
      </w:divBdr>
    </w:div>
    <w:div w:id="913315202">
      <w:bodyDiv w:val="1"/>
      <w:marLeft w:val="0"/>
      <w:marRight w:val="0"/>
      <w:marTop w:val="0"/>
      <w:marBottom w:val="0"/>
      <w:divBdr>
        <w:top w:val="none" w:sz="0" w:space="0" w:color="auto"/>
        <w:left w:val="none" w:sz="0" w:space="0" w:color="auto"/>
        <w:bottom w:val="none" w:sz="0" w:space="0" w:color="auto"/>
        <w:right w:val="none" w:sz="0" w:space="0" w:color="auto"/>
      </w:divBdr>
    </w:div>
    <w:div w:id="1023944491">
      <w:bodyDiv w:val="1"/>
      <w:marLeft w:val="0"/>
      <w:marRight w:val="0"/>
      <w:marTop w:val="0"/>
      <w:marBottom w:val="0"/>
      <w:divBdr>
        <w:top w:val="none" w:sz="0" w:space="0" w:color="auto"/>
        <w:left w:val="none" w:sz="0" w:space="0" w:color="auto"/>
        <w:bottom w:val="none" w:sz="0" w:space="0" w:color="auto"/>
        <w:right w:val="none" w:sz="0" w:space="0" w:color="auto"/>
      </w:divBdr>
    </w:div>
    <w:div w:id="1041632072">
      <w:bodyDiv w:val="1"/>
      <w:marLeft w:val="0"/>
      <w:marRight w:val="0"/>
      <w:marTop w:val="0"/>
      <w:marBottom w:val="0"/>
      <w:divBdr>
        <w:top w:val="none" w:sz="0" w:space="0" w:color="auto"/>
        <w:left w:val="none" w:sz="0" w:space="0" w:color="auto"/>
        <w:bottom w:val="none" w:sz="0" w:space="0" w:color="auto"/>
        <w:right w:val="none" w:sz="0" w:space="0" w:color="auto"/>
      </w:divBdr>
    </w:div>
    <w:div w:id="1102143028">
      <w:bodyDiv w:val="1"/>
      <w:marLeft w:val="0"/>
      <w:marRight w:val="0"/>
      <w:marTop w:val="0"/>
      <w:marBottom w:val="0"/>
      <w:divBdr>
        <w:top w:val="none" w:sz="0" w:space="0" w:color="auto"/>
        <w:left w:val="none" w:sz="0" w:space="0" w:color="auto"/>
        <w:bottom w:val="none" w:sz="0" w:space="0" w:color="auto"/>
        <w:right w:val="none" w:sz="0" w:space="0" w:color="auto"/>
      </w:divBdr>
    </w:div>
    <w:div w:id="1132211253">
      <w:bodyDiv w:val="1"/>
      <w:marLeft w:val="0"/>
      <w:marRight w:val="0"/>
      <w:marTop w:val="0"/>
      <w:marBottom w:val="0"/>
      <w:divBdr>
        <w:top w:val="none" w:sz="0" w:space="0" w:color="auto"/>
        <w:left w:val="none" w:sz="0" w:space="0" w:color="auto"/>
        <w:bottom w:val="none" w:sz="0" w:space="0" w:color="auto"/>
        <w:right w:val="none" w:sz="0" w:space="0" w:color="auto"/>
      </w:divBdr>
    </w:div>
    <w:div w:id="1222640660">
      <w:bodyDiv w:val="1"/>
      <w:marLeft w:val="0"/>
      <w:marRight w:val="0"/>
      <w:marTop w:val="0"/>
      <w:marBottom w:val="0"/>
      <w:divBdr>
        <w:top w:val="none" w:sz="0" w:space="0" w:color="auto"/>
        <w:left w:val="none" w:sz="0" w:space="0" w:color="auto"/>
        <w:bottom w:val="none" w:sz="0" w:space="0" w:color="auto"/>
        <w:right w:val="none" w:sz="0" w:space="0" w:color="auto"/>
      </w:divBdr>
    </w:div>
    <w:div w:id="1252157056">
      <w:bodyDiv w:val="1"/>
      <w:marLeft w:val="0"/>
      <w:marRight w:val="0"/>
      <w:marTop w:val="0"/>
      <w:marBottom w:val="0"/>
      <w:divBdr>
        <w:top w:val="none" w:sz="0" w:space="0" w:color="auto"/>
        <w:left w:val="none" w:sz="0" w:space="0" w:color="auto"/>
        <w:bottom w:val="none" w:sz="0" w:space="0" w:color="auto"/>
        <w:right w:val="none" w:sz="0" w:space="0" w:color="auto"/>
      </w:divBdr>
    </w:div>
    <w:div w:id="1267346949">
      <w:bodyDiv w:val="1"/>
      <w:marLeft w:val="0"/>
      <w:marRight w:val="0"/>
      <w:marTop w:val="0"/>
      <w:marBottom w:val="0"/>
      <w:divBdr>
        <w:top w:val="none" w:sz="0" w:space="0" w:color="auto"/>
        <w:left w:val="none" w:sz="0" w:space="0" w:color="auto"/>
        <w:bottom w:val="none" w:sz="0" w:space="0" w:color="auto"/>
        <w:right w:val="none" w:sz="0" w:space="0" w:color="auto"/>
      </w:divBdr>
    </w:div>
    <w:div w:id="1270430794">
      <w:bodyDiv w:val="1"/>
      <w:marLeft w:val="0"/>
      <w:marRight w:val="0"/>
      <w:marTop w:val="0"/>
      <w:marBottom w:val="0"/>
      <w:divBdr>
        <w:top w:val="none" w:sz="0" w:space="0" w:color="auto"/>
        <w:left w:val="none" w:sz="0" w:space="0" w:color="auto"/>
        <w:bottom w:val="none" w:sz="0" w:space="0" w:color="auto"/>
        <w:right w:val="none" w:sz="0" w:space="0" w:color="auto"/>
      </w:divBdr>
    </w:div>
    <w:div w:id="1270771016">
      <w:bodyDiv w:val="1"/>
      <w:marLeft w:val="0"/>
      <w:marRight w:val="0"/>
      <w:marTop w:val="0"/>
      <w:marBottom w:val="0"/>
      <w:divBdr>
        <w:top w:val="none" w:sz="0" w:space="0" w:color="auto"/>
        <w:left w:val="none" w:sz="0" w:space="0" w:color="auto"/>
        <w:bottom w:val="none" w:sz="0" w:space="0" w:color="auto"/>
        <w:right w:val="none" w:sz="0" w:space="0" w:color="auto"/>
      </w:divBdr>
    </w:div>
    <w:div w:id="1284535578">
      <w:bodyDiv w:val="1"/>
      <w:marLeft w:val="0"/>
      <w:marRight w:val="0"/>
      <w:marTop w:val="0"/>
      <w:marBottom w:val="0"/>
      <w:divBdr>
        <w:top w:val="none" w:sz="0" w:space="0" w:color="auto"/>
        <w:left w:val="none" w:sz="0" w:space="0" w:color="auto"/>
        <w:bottom w:val="none" w:sz="0" w:space="0" w:color="auto"/>
        <w:right w:val="none" w:sz="0" w:space="0" w:color="auto"/>
      </w:divBdr>
    </w:div>
    <w:div w:id="1330478824">
      <w:bodyDiv w:val="1"/>
      <w:marLeft w:val="0"/>
      <w:marRight w:val="0"/>
      <w:marTop w:val="0"/>
      <w:marBottom w:val="0"/>
      <w:divBdr>
        <w:top w:val="none" w:sz="0" w:space="0" w:color="auto"/>
        <w:left w:val="none" w:sz="0" w:space="0" w:color="auto"/>
        <w:bottom w:val="none" w:sz="0" w:space="0" w:color="auto"/>
        <w:right w:val="none" w:sz="0" w:space="0" w:color="auto"/>
      </w:divBdr>
    </w:div>
    <w:div w:id="1344743864">
      <w:bodyDiv w:val="1"/>
      <w:marLeft w:val="0"/>
      <w:marRight w:val="0"/>
      <w:marTop w:val="0"/>
      <w:marBottom w:val="0"/>
      <w:divBdr>
        <w:top w:val="none" w:sz="0" w:space="0" w:color="auto"/>
        <w:left w:val="none" w:sz="0" w:space="0" w:color="auto"/>
        <w:bottom w:val="none" w:sz="0" w:space="0" w:color="auto"/>
        <w:right w:val="none" w:sz="0" w:space="0" w:color="auto"/>
      </w:divBdr>
    </w:div>
    <w:div w:id="1443526954">
      <w:bodyDiv w:val="1"/>
      <w:marLeft w:val="0"/>
      <w:marRight w:val="0"/>
      <w:marTop w:val="0"/>
      <w:marBottom w:val="0"/>
      <w:divBdr>
        <w:top w:val="none" w:sz="0" w:space="0" w:color="auto"/>
        <w:left w:val="none" w:sz="0" w:space="0" w:color="auto"/>
        <w:bottom w:val="none" w:sz="0" w:space="0" w:color="auto"/>
        <w:right w:val="none" w:sz="0" w:space="0" w:color="auto"/>
      </w:divBdr>
    </w:div>
    <w:div w:id="1495485163">
      <w:bodyDiv w:val="1"/>
      <w:marLeft w:val="0"/>
      <w:marRight w:val="0"/>
      <w:marTop w:val="0"/>
      <w:marBottom w:val="0"/>
      <w:divBdr>
        <w:top w:val="none" w:sz="0" w:space="0" w:color="auto"/>
        <w:left w:val="none" w:sz="0" w:space="0" w:color="auto"/>
        <w:bottom w:val="none" w:sz="0" w:space="0" w:color="auto"/>
        <w:right w:val="none" w:sz="0" w:space="0" w:color="auto"/>
      </w:divBdr>
    </w:div>
    <w:div w:id="1568493335">
      <w:bodyDiv w:val="1"/>
      <w:marLeft w:val="0"/>
      <w:marRight w:val="0"/>
      <w:marTop w:val="0"/>
      <w:marBottom w:val="0"/>
      <w:divBdr>
        <w:top w:val="none" w:sz="0" w:space="0" w:color="auto"/>
        <w:left w:val="none" w:sz="0" w:space="0" w:color="auto"/>
        <w:bottom w:val="none" w:sz="0" w:space="0" w:color="auto"/>
        <w:right w:val="none" w:sz="0" w:space="0" w:color="auto"/>
      </w:divBdr>
    </w:div>
    <w:div w:id="1573082848">
      <w:bodyDiv w:val="1"/>
      <w:marLeft w:val="0"/>
      <w:marRight w:val="0"/>
      <w:marTop w:val="0"/>
      <w:marBottom w:val="0"/>
      <w:divBdr>
        <w:top w:val="none" w:sz="0" w:space="0" w:color="auto"/>
        <w:left w:val="none" w:sz="0" w:space="0" w:color="auto"/>
        <w:bottom w:val="none" w:sz="0" w:space="0" w:color="auto"/>
        <w:right w:val="none" w:sz="0" w:space="0" w:color="auto"/>
      </w:divBdr>
    </w:div>
    <w:div w:id="1599369163">
      <w:bodyDiv w:val="1"/>
      <w:marLeft w:val="0"/>
      <w:marRight w:val="0"/>
      <w:marTop w:val="0"/>
      <w:marBottom w:val="0"/>
      <w:divBdr>
        <w:top w:val="none" w:sz="0" w:space="0" w:color="auto"/>
        <w:left w:val="none" w:sz="0" w:space="0" w:color="auto"/>
        <w:bottom w:val="none" w:sz="0" w:space="0" w:color="auto"/>
        <w:right w:val="none" w:sz="0" w:space="0" w:color="auto"/>
      </w:divBdr>
    </w:div>
    <w:div w:id="1663585562">
      <w:bodyDiv w:val="1"/>
      <w:marLeft w:val="0"/>
      <w:marRight w:val="0"/>
      <w:marTop w:val="0"/>
      <w:marBottom w:val="0"/>
      <w:divBdr>
        <w:top w:val="none" w:sz="0" w:space="0" w:color="auto"/>
        <w:left w:val="none" w:sz="0" w:space="0" w:color="auto"/>
        <w:bottom w:val="none" w:sz="0" w:space="0" w:color="auto"/>
        <w:right w:val="none" w:sz="0" w:space="0" w:color="auto"/>
      </w:divBdr>
    </w:div>
    <w:div w:id="1670861809">
      <w:bodyDiv w:val="1"/>
      <w:marLeft w:val="0"/>
      <w:marRight w:val="0"/>
      <w:marTop w:val="0"/>
      <w:marBottom w:val="0"/>
      <w:divBdr>
        <w:top w:val="none" w:sz="0" w:space="0" w:color="auto"/>
        <w:left w:val="none" w:sz="0" w:space="0" w:color="auto"/>
        <w:bottom w:val="none" w:sz="0" w:space="0" w:color="auto"/>
        <w:right w:val="none" w:sz="0" w:space="0" w:color="auto"/>
      </w:divBdr>
    </w:div>
    <w:div w:id="1671979572">
      <w:bodyDiv w:val="1"/>
      <w:marLeft w:val="0"/>
      <w:marRight w:val="0"/>
      <w:marTop w:val="0"/>
      <w:marBottom w:val="0"/>
      <w:divBdr>
        <w:top w:val="none" w:sz="0" w:space="0" w:color="auto"/>
        <w:left w:val="none" w:sz="0" w:space="0" w:color="auto"/>
        <w:bottom w:val="none" w:sz="0" w:space="0" w:color="auto"/>
        <w:right w:val="none" w:sz="0" w:space="0" w:color="auto"/>
      </w:divBdr>
    </w:div>
    <w:div w:id="1711759613">
      <w:bodyDiv w:val="1"/>
      <w:marLeft w:val="0"/>
      <w:marRight w:val="0"/>
      <w:marTop w:val="0"/>
      <w:marBottom w:val="0"/>
      <w:divBdr>
        <w:top w:val="none" w:sz="0" w:space="0" w:color="auto"/>
        <w:left w:val="none" w:sz="0" w:space="0" w:color="auto"/>
        <w:bottom w:val="none" w:sz="0" w:space="0" w:color="auto"/>
        <w:right w:val="none" w:sz="0" w:space="0" w:color="auto"/>
      </w:divBdr>
    </w:div>
    <w:div w:id="1729763625">
      <w:bodyDiv w:val="1"/>
      <w:marLeft w:val="0"/>
      <w:marRight w:val="0"/>
      <w:marTop w:val="0"/>
      <w:marBottom w:val="0"/>
      <w:divBdr>
        <w:top w:val="none" w:sz="0" w:space="0" w:color="auto"/>
        <w:left w:val="none" w:sz="0" w:space="0" w:color="auto"/>
        <w:bottom w:val="none" w:sz="0" w:space="0" w:color="auto"/>
        <w:right w:val="none" w:sz="0" w:space="0" w:color="auto"/>
      </w:divBdr>
    </w:div>
    <w:div w:id="1815173345">
      <w:bodyDiv w:val="1"/>
      <w:marLeft w:val="0"/>
      <w:marRight w:val="0"/>
      <w:marTop w:val="0"/>
      <w:marBottom w:val="0"/>
      <w:divBdr>
        <w:top w:val="none" w:sz="0" w:space="0" w:color="auto"/>
        <w:left w:val="none" w:sz="0" w:space="0" w:color="auto"/>
        <w:bottom w:val="none" w:sz="0" w:space="0" w:color="auto"/>
        <w:right w:val="none" w:sz="0" w:space="0" w:color="auto"/>
      </w:divBdr>
    </w:div>
    <w:div w:id="1955359309">
      <w:bodyDiv w:val="1"/>
      <w:marLeft w:val="0"/>
      <w:marRight w:val="0"/>
      <w:marTop w:val="0"/>
      <w:marBottom w:val="0"/>
      <w:divBdr>
        <w:top w:val="none" w:sz="0" w:space="0" w:color="auto"/>
        <w:left w:val="none" w:sz="0" w:space="0" w:color="auto"/>
        <w:bottom w:val="none" w:sz="0" w:space="0" w:color="auto"/>
        <w:right w:val="none" w:sz="0" w:space="0" w:color="auto"/>
      </w:divBdr>
    </w:div>
    <w:div w:id="1969625042">
      <w:bodyDiv w:val="1"/>
      <w:marLeft w:val="0"/>
      <w:marRight w:val="0"/>
      <w:marTop w:val="0"/>
      <w:marBottom w:val="0"/>
      <w:divBdr>
        <w:top w:val="none" w:sz="0" w:space="0" w:color="auto"/>
        <w:left w:val="none" w:sz="0" w:space="0" w:color="auto"/>
        <w:bottom w:val="none" w:sz="0" w:space="0" w:color="auto"/>
        <w:right w:val="none" w:sz="0" w:space="0" w:color="auto"/>
      </w:divBdr>
    </w:div>
    <w:div w:id="1973250465">
      <w:bodyDiv w:val="1"/>
      <w:marLeft w:val="0"/>
      <w:marRight w:val="0"/>
      <w:marTop w:val="0"/>
      <w:marBottom w:val="0"/>
      <w:divBdr>
        <w:top w:val="none" w:sz="0" w:space="0" w:color="auto"/>
        <w:left w:val="none" w:sz="0" w:space="0" w:color="auto"/>
        <w:bottom w:val="none" w:sz="0" w:space="0" w:color="auto"/>
        <w:right w:val="none" w:sz="0" w:space="0" w:color="auto"/>
      </w:divBdr>
    </w:div>
    <w:div w:id="2061591840">
      <w:bodyDiv w:val="1"/>
      <w:marLeft w:val="0"/>
      <w:marRight w:val="0"/>
      <w:marTop w:val="0"/>
      <w:marBottom w:val="0"/>
      <w:divBdr>
        <w:top w:val="none" w:sz="0" w:space="0" w:color="auto"/>
        <w:left w:val="none" w:sz="0" w:space="0" w:color="auto"/>
        <w:bottom w:val="none" w:sz="0" w:space="0" w:color="auto"/>
        <w:right w:val="none" w:sz="0" w:space="0" w:color="auto"/>
      </w:divBdr>
    </w:div>
    <w:div w:id="2069573868">
      <w:bodyDiv w:val="1"/>
      <w:marLeft w:val="0"/>
      <w:marRight w:val="0"/>
      <w:marTop w:val="0"/>
      <w:marBottom w:val="0"/>
      <w:divBdr>
        <w:top w:val="none" w:sz="0" w:space="0" w:color="auto"/>
        <w:left w:val="none" w:sz="0" w:space="0" w:color="auto"/>
        <w:bottom w:val="none" w:sz="0" w:space="0" w:color="auto"/>
        <w:right w:val="none" w:sz="0" w:space="0" w:color="auto"/>
      </w:divBdr>
    </w:div>
    <w:div w:id="2079858957">
      <w:bodyDiv w:val="1"/>
      <w:marLeft w:val="0"/>
      <w:marRight w:val="0"/>
      <w:marTop w:val="0"/>
      <w:marBottom w:val="0"/>
      <w:divBdr>
        <w:top w:val="none" w:sz="0" w:space="0" w:color="auto"/>
        <w:left w:val="none" w:sz="0" w:space="0" w:color="auto"/>
        <w:bottom w:val="none" w:sz="0" w:space="0" w:color="auto"/>
        <w:right w:val="none" w:sz="0" w:space="0" w:color="auto"/>
      </w:divBdr>
    </w:div>
    <w:div w:id="2130515237">
      <w:bodyDiv w:val="1"/>
      <w:marLeft w:val="0"/>
      <w:marRight w:val="0"/>
      <w:marTop w:val="0"/>
      <w:marBottom w:val="0"/>
      <w:divBdr>
        <w:top w:val="none" w:sz="0" w:space="0" w:color="auto"/>
        <w:left w:val="none" w:sz="0" w:space="0" w:color="auto"/>
        <w:bottom w:val="none" w:sz="0" w:space="0" w:color="auto"/>
        <w:right w:val="none" w:sz="0" w:space="0" w:color="auto"/>
      </w:divBdr>
    </w:div>
    <w:div w:id="2135520511">
      <w:bodyDiv w:val="1"/>
      <w:marLeft w:val="0"/>
      <w:marRight w:val="0"/>
      <w:marTop w:val="0"/>
      <w:marBottom w:val="0"/>
      <w:divBdr>
        <w:top w:val="none" w:sz="0" w:space="0" w:color="auto"/>
        <w:left w:val="none" w:sz="0" w:space="0" w:color="auto"/>
        <w:bottom w:val="none" w:sz="0" w:space="0" w:color="auto"/>
        <w:right w:val="none" w:sz="0" w:space="0" w:color="auto"/>
      </w:divBdr>
    </w:div>
    <w:div w:id="2137605720">
      <w:bodyDiv w:val="1"/>
      <w:marLeft w:val="0"/>
      <w:marRight w:val="0"/>
      <w:marTop w:val="0"/>
      <w:marBottom w:val="0"/>
      <w:divBdr>
        <w:top w:val="none" w:sz="0" w:space="0" w:color="auto"/>
        <w:left w:val="none" w:sz="0" w:space="0" w:color="auto"/>
        <w:bottom w:val="none" w:sz="0" w:space="0" w:color="auto"/>
        <w:right w:val="none" w:sz="0" w:space="0" w:color="auto"/>
      </w:divBdr>
    </w:div>
    <w:div w:id="213879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fev.cat/es/randomizer/generalitat-valenciana/"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creativecommons.org/licenses/by-sa/3.0/"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logicaalternativa.com/mis-primeros-pasos-de-newbie-en-angularjs/"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ymfony.com/doc/6.0/security.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creativecommons.org/licenses/by-sa/3.0/" TargetMode="External"/><Relationship Id="rId5" Type="http://schemas.openxmlformats.org/officeDocument/2006/relationships/numbering" Target="numbering.xml"/><Relationship Id="rId15" Type="http://schemas.openxmlformats.org/officeDocument/2006/relationships/hyperlink" Target="https://geografiesliteraries.com/membres-de-la-xarxa/" TargetMode="External"/><Relationship Id="rId23" Type="http://schemas.openxmlformats.org/officeDocument/2006/relationships/hyperlink" Target="https://symfony.com/doc/6.0/security.html"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symfony.com/doc/6.0/security.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s-ES%7bA7F3CD19-9169-4D91-B609-6BD9A41705CE%7d\%7bE12CD5B5-0BD1-470A-983B-5717705C381F%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cfc3e0e-b360-470e-8cf1-21fdef25449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22D21B1C54FEE489BBA4463325C9808" ma:contentTypeVersion="6" ma:contentTypeDescription="Crear nuevo documento." ma:contentTypeScope="" ma:versionID="765bb0cf8ea3e3ddb2a29b9b14020e8f">
  <xsd:schema xmlns:xsd="http://www.w3.org/2001/XMLSchema" xmlns:xs="http://www.w3.org/2001/XMLSchema" xmlns:p="http://schemas.microsoft.com/office/2006/metadata/properties" xmlns:ns3="1cfc3e0e-b360-470e-8cf1-21fdef254497" targetNamespace="http://schemas.microsoft.com/office/2006/metadata/properties" ma:root="true" ma:fieldsID="2ec972aad6a2bcca7c31536f5570e517" ns3:_="">
    <xsd:import namespace="1cfc3e0e-b360-470e-8cf1-21fdef25449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c3e0e-b360-470e-8cf1-21fdef25449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Doc</b:Tag>
    <b:SourceType>InternetSite</b:SourceType>
    <b:Guid>{2DC05403-07C8-4B63-8AE3-59762B377702}</b:Guid>
    <b:Title>Documentación oficial de Angular</b:Title>
    <b:URL>https://angular.dev</b:URL>
    <b:RefOrder>1</b:RefOrder>
  </b:Source>
  <b:Source>
    <b:Tag>Doc1</b:Tag>
    <b:SourceType>InternetSite</b:SourceType>
    <b:Guid>{ABDE4522-9F2E-44DD-B208-4F5C4204675E}</b:Guid>
    <b:Title>Documentación oficial de Symfony</b:Title>
    <b:URL>https://symfony.com/doc</b:URL>
    <b:RefOrder>2</b:RefOrder>
  </b:Source>
  <b:Source>
    <b:Tag>Boo</b:Tag>
    <b:SourceType>InternetSite</b:SourceType>
    <b:Guid>{E32B49B7-3188-4415-9A79-23EB12B59C68}</b:Guid>
    <b:Title>Documentación oficial de Bootstrap</b:Title>
    <b:URL>https://getbootstrap.com/docs</b:URL>
    <b:RefOrder>3</b:RefOrder>
  </b:Source>
  <b:Source>
    <b:Tag>Doc2</b:Tag>
    <b:SourceType>InternetSite</b:SourceType>
    <b:Guid>{40D53D01-B706-D248-8479-AADA28AF9772}</b:Guid>
    <b:Title>Documentación de JWT</b:Title>
    <b:URL>https://jwt.io/</b:URL>
    <b:RefOrder>4</b:RefOrder>
  </b:Source>
  <b:Source>
    <b:Tag>Doc3</b:Tag>
    <b:SourceType>InternetSite</b:SourceType>
    <b:Guid>{17BA57DE-731E-5E41-A5DB-544276A305A2}</b:Guid>
    <b:Title>Documentación de php-jwt</b:Title>
    <b:URL>https://github.com/firebase/php-jwt</b:URL>
    <b:RefOrder>5</b:RefOrder>
  </b:Source>
</b:Sources>
</file>

<file path=customXml/itemProps1.xml><?xml version="1.0" encoding="utf-8"?>
<ds:datastoreItem xmlns:ds="http://schemas.openxmlformats.org/officeDocument/2006/customXml" ds:itemID="{3D2990C8-C824-4783-8907-394F00BD6BF2}">
  <ds:schemaRefs>
    <ds:schemaRef ds:uri="http://schemas.microsoft.com/office/2006/metadata/properties"/>
    <ds:schemaRef ds:uri="http://schemas.microsoft.com/office/infopath/2007/PartnerControls"/>
    <ds:schemaRef ds:uri="1cfc3e0e-b360-470e-8cf1-21fdef254497"/>
  </ds:schemaRefs>
</ds:datastoreItem>
</file>

<file path=customXml/itemProps2.xml><?xml version="1.0" encoding="utf-8"?>
<ds:datastoreItem xmlns:ds="http://schemas.openxmlformats.org/officeDocument/2006/customXml" ds:itemID="{4ADEEEB3-8D03-445E-AFCD-59C5C5F13566}">
  <ds:schemaRefs>
    <ds:schemaRef ds:uri="http://schemas.microsoft.com/sharepoint/v3/contenttype/forms"/>
  </ds:schemaRefs>
</ds:datastoreItem>
</file>

<file path=customXml/itemProps3.xml><?xml version="1.0" encoding="utf-8"?>
<ds:datastoreItem xmlns:ds="http://schemas.openxmlformats.org/officeDocument/2006/customXml" ds:itemID="{E7EF7EFE-A8ED-43F4-8038-9A407A3C0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c3e0e-b360-470e-8cf1-21fdef2544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EDC719-58C6-404B-85D8-94B5FA788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C:\Users\User\AppData\Local\Microsoft\Office\16.0\DTS\es-ES{A7F3CD19-9169-4D91-B609-6BD9A41705CE}\{E12CD5B5-0BD1-470A-983B-5717705C381F}tf16392796_win32.dotx</Template>
  <TotalTime>154</TotalTime>
  <Pages>24</Pages>
  <Words>3898</Words>
  <Characters>21445</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Victor Giménez</cp:lastModifiedBy>
  <cp:revision>12</cp:revision>
  <cp:lastPrinted>2025-05-13T10:42:00Z</cp:lastPrinted>
  <dcterms:created xsi:type="dcterms:W3CDTF">2025-04-20T11:05:00Z</dcterms:created>
  <dcterms:modified xsi:type="dcterms:W3CDTF">2025-05-13T10:44:00Z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0x010100D22D21B1C54FEE489BBA4463325C9808</vt:lpwstr>
  </property>
</Properties>
</file>